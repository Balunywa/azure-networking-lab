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10666A" w:rsidRDefault="0010666A">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10666A" w:rsidRPr="00F07A48" w:rsidRDefault="0010666A">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62C7717F" w:rsidR="0010666A" w:rsidRPr="00F07A48" w:rsidRDefault="0010666A">
                                      <w:pPr>
                                        <w:pStyle w:val="NoSpacing"/>
                                        <w:spacing w:line="360" w:lineRule="auto"/>
                                        <w:rPr>
                                          <w:color w:val="FFFFFF" w:themeColor="background1"/>
                                          <w:lang w:val="es-ES"/>
                                        </w:rPr>
                                      </w:pPr>
                                      <w:r>
                                        <w:rPr>
                                          <w:color w:val="FFFFFF" w:themeColor="background1"/>
                                          <w:lang w:val="es-ES"/>
                                        </w:rPr>
                                        <w:t>jose.moreno@microsoft.com, @erjosito</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12-06T00:00:00Z">
                                      <w:dateFormat w:val="M/d/yyyy"/>
                                      <w:lid w:val="en-US"/>
                                      <w:storeMappedDataAs w:val="dateTime"/>
                                      <w:calendar w:val="gregorian"/>
                                    </w:date>
                                  </w:sdtPr>
                                  <w:sdtContent>
                                    <w:p w14:paraId="010AC055" w14:textId="6BF675EB" w:rsidR="0010666A" w:rsidRDefault="0010666A">
                                      <w:pPr>
                                        <w:pStyle w:val="NoSpacing"/>
                                        <w:spacing w:line="360" w:lineRule="auto"/>
                                        <w:rPr>
                                          <w:color w:val="FFFFFF" w:themeColor="background1"/>
                                        </w:rPr>
                                      </w:pPr>
                                      <w:r>
                                        <w:rPr>
                                          <w:color w:val="FFFFFF" w:themeColor="background1"/>
                                        </w:rPr>
                                        <w:t>12/6/2017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10666A" w:rsidRDefault="0010666A">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10666A" w:rsidRPr="00F07A48" w:rsidRDefault="0010666A">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62C7717F" w:rsidR="0010666A" w:rsidRPr="00F07A48" w:rsidRDefault="0010666A">
                                <w:pPr>
                                  <w:pStyle w:val="NoSpacing"/>
                                  <w:spacing w:line="360" w:lineRule="auto"/>
                                  <w:rPr>
                                    <w:color w:val="FFFFFF" w:themeColor="background1"/>
                                    <w:lang w:val="es-ES"/>
                                  </w:rPr>
                                </w:pPr>
                                <w:r>
                                  <w:rPr>
                                    <w:color w:val="FFFFFF" w:themeColor="background1"/>
                                    <w:lang w:val="es-ES"/>
                                  </w:rPr>
                                  <w:t>jose.moreno@microsoft.com, @erjosito</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12-06T00:00:00Z">
                                <w:dateFormat w:val="M/d/yyyy"/>
                                <w:lid w:val="en-US"/>
                                <w:storeMappedDataAs w:val="dateTime"/>
                                <w:calendar w:val="gregorian"/>
                              </w:date>
                            </w:sdtPr>
                            <w:sdtContent>
                              <w:p w14:paraId="010AC055" w14:textId="6BF675EB" w:rsidR="0010666A" w:rsidRDefault="0010666A">
                                <w:pPr>
                                  <w:pStyle w:val="NoSpacing"/>
                                  <w:spacing w:line="360" w:lineRule="auto"/>
                                  <w:rPr>
                                    <w:color w:val="FFFFFF" w:themeColor="background1"/>
                                  </w:rPr>
                                </w:pPr>
                                <w:r>
                                  <w:rPr>
                                    <w:color w:val="FFFFFF" w:themeColor="background1"/>
                                  </w:rPr>
                                  <w:t>12/6/2017</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162788E7" w:rsidR="0010666A" w:rsidRPr="00534240" w:rsidRDefault="0010666A"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Hub and Spoke Topologies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162788E7" w:rsidR="0010666A" w:rsidRPr="00534240" w:rsidRDefault="0010666A"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Hub and Spoke Topologies</w:t>
                          </w:r>
                        </w:p>
                      </w:txbxContent>
                    </v:textbox>
                    <w10:wrap anchorx="page" anchory="page"/>
                  </v:rect>
                </w:pict>
              </mc:Fallback>
            </mc:AlternateContent>
          </w:r>
        </w:p>
        <w:p w14:paraId="07D29508" w14:textId="3BD8D821" w:rsidR="008002EE" w:rsidRDefault="00F07F61"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p w14:paraId="5BA9F1C0" w14:textId="552C56C6" w:rsidR="0010666A"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84908695" w:history="1">
            <w:r w:rsidR="0010666A" w:rsidRPr="007A3C81">
              <w:rPr>
                <w:rStyle w:val="Hyperlink"/>
                <w:noProof/>
              </w:rPr>
              <w:t>Objectives and initial setup</w:t>
            </w:r>
            <w:r w:rsidR="0010666A">
              <w:rPr>
                <w:noProof/>
                <w:webHidden/>
              </w:rPr>
              <w:tab/>
            </w:r>
            <w:r w:rsidR="0010666A">
              <w:rPr>
                <w:noProof/>
                <w:webHidden/>
              </w:rPr>
              <w:fldChar w:fldCharType="begin"/>
            </w:r>
            <w:r w:rsidR="0010666A">
              <w:rPr>
                <w:noProof/>
                <w:webHidden/>
              </w:rPr>
              <w:instrText xml:space="preserve"> PAGEREF _Toc484908695 \h </w:instrText>
            </w:r>
            <w:r w:rsidR="0010666A">
              <w:rPr>
                <w:noProof/>
                <w:webHidden/>
              </w:rPr>
            </w:r>
            <w:r w:rsidR="0010666A">
              <w:rPr>
                <w:noProof/>
                <w:webHidden/>
              </w:rPr>
              <w:fldChar w:fldCharType="separate"/>
            </w:r>
            <w:r w:rsidR="0010666A">
              <w:rPr>
                <w:noProof/>
                <w:webHidden/>
              </w:rPr>
              <w:t>2</w:t>
            </w:r>
            <w:r w:rsidR="0010666A">
              <w:rPr>
                <w:noProof/>
                <w:webHidden/>
              </w:rPr>
              <w:fldChar w:fldCharType="end"/>
            </w:r>
          </w:hyperlink>
        </w:p>
        <w:p w14:paraId="21AC4910" w14:textId="70B8B00B" w:rsidR="0010666A" w:rsidRDefault="0010666A">
          <w:pPr>
            <w:pStyle w:val="TOC1"/>
            <w:tabs>
              <w:tab w:val="right" w:leader="dot" w:pos="9350"/>
            </w:tabs>
            <w:rPr>
              <w:noProof/>
              <w:lang w:eastAsia="en-US"/>
            </w:rPr>
          </w:pPr>
          <w:hyperlink w:anchor="_Toc484908696" w:history="1">
            <w:r w:rsidRPr="007A3C81">
              <w:rPr>
                <w:rStyle w:val="Hyperlink"/>
                <w:noProof/>
              </w:rPr>
              <w:t>Introduction to Azure Networking</w:t>
            </w:r>
            <w:r>
              <w:rPr>
                <w:noProof/>
                <w:webHidden/>
              </w:rPr>
              <w:tab/>
            </w:r>
            <w:r>
              <w:rPr>
                <w:noProof/>
                <w:webHidden/>
              </w:rPr>
              <w:fldChar w:fldCharType="begin"/>
            </w:r>
            <w:r>
              <w:rPr>
                <w:noProof/>
                <w:webHidden/>
              </w:rPr>
              <w:instrText xml:space="preserve"> PAGEREF _Toc484908696 \h </w:instrText>
            </w:r>
            <w:r>
              <w:rPr>
                <w:noProof/>
                <w:webHidden/>
              </w:rPr>
            </w:r>
            <w:r>
              <w:rPr>
                <w:noProof/>
                <w:webHidden/>
              </w:rPr>
              <w:fldChar w:fldCharType="separate"/>
            </w:r>
            <w:r>
              <w:rPr>
                <w:noProof/>
                <w:webHidden/>
              </w:rPr>
              <w:t>4</w:t>
            </w:r>
            <w:r>
              <w:rPr>
                <w:noProof/>
                <w:webHidden/>
              </w:rPr>
              <w:fldChar w:fldCharType="end"/>
            </w:r>
          </w:hyperlink>
        </w:p>
        <w:p w14:paraId="697BBD62" w14:textId="5246F8D4" w:rsidR="0010666A" w:rsidRDefault="0010666A">
          <w:pPr>
            <w:pStyle w:val="TOC1"/>
            <w:tabs>
              <w:tab w:val="right" w:leader="dot" w:pos="9350"/>
            </w:tabs>
            <w:rPr>
              <w:noProof/>
              <w:lang w:eastAsia="en-US"/>
            </w:rPr>
          </w:pPr>
          <w:hyperlink w:anchor="_Toc484908697" w:history="1">
            <w:r w:rsidRPr="007A3C81">
              <w:rPr>
                <w:rStyle w:val="Hyperlink"/>
                <w:noProof/>
              </w:rPr>
              <w:t>Lab 0: Initialize Environment</w:t>
            </w:r>
            <w:r>
              <w:rPr>
                <w:noProof/>
                <w:webHidden/>
              </w:rPr>
              <w:tab/>
            </w:r>
            <w:r>
              <w:rPr>
                <w:noProof/>
                <w:webHidden/>
              </w:rPr>
              <w:fldChar w:fldCharType="begin"/>
            </w:r>
            <w:r>
              <w:rPr>
                <w:noProof/>
                <w:webHidden/>
              </w:rPr>
              <w:instrText xml:space="preserve"> PAGEREF _Toc484908697 \h </w:instrText>
            </w:r>
            <w:r>
              <w:rPr>
                <w:noProof/>
                <w:webHidden/>
              </w:rPr>
            </w:r>
            <w:r>
              <w:rPr>
                <w:noProof/>
                <w:webHidden/>
              </w:rPr>
              <w:fldChar w:fldCharType="separate"/>
            </w:r>
            <w:r>
              <w:rPr>
                <w:noProof/>
                <w:webHidden/>
              </w:rPr>
              <w:t>5</w:t>
            </w:r>
            <w:r>
              <w:rPr>
                <w:noProof/>
                <w:webHidden/>
              </w:rPr>
              <w:fldChar w:fldCharType="end"/>
            </w:r>
          </w:hyperlink>
        </w:p>
        <w:p w14:paraId="4B1D38E2" w14:textId="4A6DD9DF" w:rsidR="0010666A" w:rsidRDefault="0010666A">
          <w:pPr>
            <w:pStyle w:val="TOC1"/>
            <w:tabs>
              <w:tab w:val="right" w:leader="dot" w:pos="9350"/>
            </w:tabs>
            <w:rPr>
              <w:noProof/>
              <w:lang w:eastAsia="en-US"/>
            </w:rPr>
          </w:pPr>
          <w:hyperlink w:anchor="_Toc484908698" w:history="1">
            <w:r w:rsidRPr="007A3C81">
              <w:rPr>
                <w:rStyle w:val="Hyperlink"/>
                <w:noProof/>
              </w:rPr>
              <w:t>Lab 1: Explore Lab environment</w:t>
            </w:r>
            <w:r>
              <w:rPr>
                <w:noProof/>
                <w:webHidden/>
              </w:rPr>
              <w:tab/>
            </w:r>
            <w:r>
              <w:rPr>
                <w:noProof/>
                <w:webHidden/>
              </w:rPr>
              <w:fldChar w:fldCharType="begin"/>
            </w:r>
            <w:r>
              <w:rPr>
                <w:noProof/>
                <w:webHidden/>
              </w:rPr>
              <w:instrText xml:space="preserve"> PAGEREF _Toc484908698 \h </w:instrText>
            </w:r>
            <w:r>
              <w:rPr>
                <w:noProof/>
                <w:webHidden/>
              </w:rPr>
            </w:r>
            <w:r>
              <w:rPr>
                <w:noProof/>
                <w:webHidden/>
              </w:rPr>
              <w:fldChar w:fldCharType="separate"/>
            </w:r>
            <w:r>
              <w:rPr>
                <w:noProof/>
                <w:webHidden/>
              </w:rPr>
              <w:t>8</w:t>
            </w:r>
            <w:r>
              <w:rPr>
                <w:noProof/>
                <w:webHidden/>
              </w:rPr>
              <w:fldChar w:fldCharType="end"/>
            </w:r>
          </w:hyperlink>
        </w:p>
        <w:p w14:paraId="3B1C1F9A" w14:textId="0720FC06" w:rsidR="0010666A" w:rsidRDefault="0010666A">
          <w:pPr>
            <w:pStyle w:val="TOC1"/>
            <w:tabs>
              <w:tab w:val="right" w:leader="dot" w:pos="9350"/>
            </w:tabs>
            <w:rPr>
              <w:noProof/>
              <w:lang w:eastAsia="en-US"/>
            </w:rPr>
          </w:pPr>
          <w:hyperlink w:anchor="_Toc484908699" w:history="1">
            <w:r w:rsidRPr="007A3C81">
              <w:rPr>
                <w:rStyle w:val="Hyperlink"/>
                <w:noProof/>
              </w:rPr>
              <w:t>Lab 2: Spoke-to-spoke communication over NVA</w:t>
            </w:r>
            <w:r>
              <w:rPr>
                <w:noProof/>
                <w:webHidden/>
              </w:rPr>
              <w:tab/>
            </w:r>
            <w:r>
              <w:rPr>
                <w:noProof/>
                <w:webHidden/>
              </w:rPr>
              <w:fldChar w:fldCharType="begin"/>
            </w:r>
            <w:r>
              <w:rPr>
                <w:noProof/>
                <w:webHidden/>
              </w:rPr>
              <w:instrText xml:space="preserve"> PAGEREF _Toc484908699 \h </w:instrText>
            </w:r>
            <w:r>
              <w:rPr>
                <w:noProof/>
                <w:webHidden/>
              </w:rPr>
            </w:r>
            <w:r>
              <w:rPr>
                <w:noProof/>
                <w:webHidden/>
              </w:rPr>
              <w:fldChar w:fldCharType="separate"/>
            </w:r>
            <w:r>
              <w:rPr>
                <w:noProof/>
                <w:webHidden/>
              </w:rPr>
              <w:t>13</w:t>
            </w:r>
            <w:r>
              <w:rPr>
                <w:noProof/>
                <w:webHidden/>
              </w:rPr>
              <w:fldChar w:fldCharType="end"/>
            </w:r>
          </w:hyperlink>
        </w:p>
        <w:p w14:paraId="40F52732" w14:textId="7A674B5D" w:rsidR="0010666A" w:rsidRDefault="0010666A">
          <w:pPr>
            <w:pStyle w:val="TOC1"/>
            <w:tabs>
              <w:tab w:val="right" w:leader="dot" w:pos="9350"/>
            </w:tabs>
            <w:rPr>
              <w:noProof/>
              <w:lang w:eastAsia="en-US"/>
            </w:rPr>
          </w:pPr>
          <w:hyperlink w:anchor="_Toc484908700" w:history="1">
            <w:r w:rsidRPr="007A3C81">
              <w:rPr>
                <w:rStyle w:val="Hyperlink"/>
                <w:noProof/>
              </w:rPr>
              <w:t>Lab 3: Microsegmentation with NVA</w:t>
            </w:r>
            <w:r>
              <w:rPr>
                <w:noProof/>
                <w:webHidden/>
              </w:rPr>
              <w:tab/>
            </w:r>
            <w:r>
              <w:rPr>
                <w:noProof/>
                <w:webHidden/>
              </w:rPr>
              <w:fldChar w:fldCharType="begin"/>
            </w:r>
            <w:r>
              <w:rPr>
                <w:noProof/>
                <w:webHidden/>
              </w:rPr>
              <w:instrText xml:space="preserve"> PAGEREF _Toc484908700 \h </w:instrText>
            </w:r>
            <w:r>
              <w:rPr>
                <w:noProof/>
                <w:webHidden/>
              </w:rPr>
            </w:r>
            <w:r>
              <w:rPr>
                <w:noProof/>
                <w:webHidden/>
              </w:rPr>
              <w:fldChar w:fldCharType="separate"/>
            </w:r>
            <w:r>
              <w:rPr>
                <w:noProof/>
                <w:webHidden/>
              </w:rPr>
              <w:t>18</w:t>
            </w:r>
            <w:r>
              <w:rPr>
                <w:noProof/>
                <w:webHidden/>
              </w:rPr>
              <w:fldChar w:fldCharType="end"/>
            </w:r>
          </w:hyperlink>
        </w:p>
        <w:p w14:paraId="17ED713F" w14:textId="5D7E68F9" w:rsidR="0010666A" w:rsidRDefault="0010666A">
          <w:pPr>
            <w:pStyle w:val="TOC1"/>
            <w:tabs>
              <w:tab w:val="right" w:leader="dot" w:pos="9350"/>
            </w:tabs>
            <w:rPr>
              <w:noProof/>
              <w:lang w:eastAsia="en-US"/>
            </w:rPr>
          </w:pPr>
          <w:hyperlink w:anchor="_Toc484908701" w:history="1">
            <w:r w:rsidRPr="007A3C81">
              <w:rPr>
                <w:rStyle w:val="Hyperlink"/>
                <w:noProof/>
              </w:rPr>
              <w:t>Lab 4: NVA scalability</w:t>
            </w:r>
            <w:r>
              <w:rPr>
                <w:noProof/>
                <w:webHidden/>
              </w:rPr>
              <w:tab/>
            </w:r>
            <w:r>
              <w:rPr>
                <w:noProof/>
                <w:webHidden/>
              </w:rPr>
              <w:fldChar w:fldCharType="begin"/>
            </w:r>
            <w:r>
              <w:rPr>
                <w:noProof/>
                <w:webHidden/>
              </w:rPr>
              <w:instrText xml:space="preserve"> PAGEREF _Toc484908701 \h </w:instrText>
            </w:r>
            <w:r>
              <w:rPr>
                <w:noProof/>
                <w:webHidden/>
              </w:rPr>
            </w:r>
            <w:r>
              <w:rPr>
                <w:noProof/>
                <w:webHidden/>
              </w:rPr>
              <w:fldChar w:fldCharType="separate"/>
            </w:r>
            <w:r>
              <w:rPr>
                <w:noProof/>
                <w:webHidden/>
              </w:rPr>
              <w:t>21</w:t>
            </w:r>
            <w:r>
              <w:rPr>
                <w:noProof/>
                <w:webHidden/>
              </w:rPr>
              <w:fldChar w:fldCharType="end"/>
            </w:r>
          </w:hyperlink>
        </w:p>
        <w:p w14:paraId="0B1E4DB0" w14:textId="5CDF321B" w:rsidR="0010666A" w:rsidRDefault="0010666A">
          <w:pPr>
            <w:pStyle w:val="TOC1"/>
            <w:tabs>
              <w:tab w:val="right" w:leader="dot" w:pos="9350"/>
            </w:tabs>
            <w:rPr>
              <w:noProof/>
              <w:lang w:eastAsia="en-US"/>
            </w:rPr>
          </w:pPr>
          <w:hyperlink w:anchor="_Toc484908702" w:history="1">
            <w:r w:rsidRPr="007A3C81">
              <w:rPr>
                <w:rStyle w:val="Hyperlink"/>
                <w:noProof/>
              </w:rPr>
              <w:t>Lab 5: Outgoing Internet Traffic Protected by NVA</w:t>
            </w:r>
            <w:r>
              <w:rPr>
                <w:noProof/>
                <w:webHidden/>
              </w:rPr>
              <w:tab/>
            </w:r>
            <w:r>
              <w:rPr>
                <w:noProof/>
                <w:webHidden/>
              </w:rPr>
              <w:fldChar w:fldCharType="begin"/>
            </w:r>
            <w:r>
              <w:rPr>
                <w:noProof/>
                <w:webHidden/>
              </w:rPr>
              <w:instrText xml:space="preserve"> PAGEREF _Toc484908702 \h </w:instrText>
            </w:r>
            <w:r>
              <w:rPr>
                <w:noProof/>
                <w:webHidden/>
              </w:rPr>
            </w:r>
            <w:r>
              <w:rPr>
                <w:noProof/>
                <w:webHidden/>
              </w:rPr>
              <w:fldChar w:fldCharType="separate"/>
            </w:r>
            <w:r>
              <w:rPr>
                <w:noProof/>
                <w:webHidden/>
              </w:rPr>
              <w:t>26</w:t>
            </w:r>
            <w:r>
              <w:rPr>
                <w:noProof/>
                <w:webHidden/>
              </w:rPr>
              <w:fldChar w:fldCharType="end"/>
            </w:r>
          </w:hyperlink>
        </w:p>
        <w:p w14:paraId="24971D93" w14:textId="168066CC" w:rsidR="0010666A" w:rsidRDefault="0010666A">
          <w:pPr>
            <w:pStyle w:val="TOC1"/>
            <w:tabs>
              <w:tab w:val="right" w:leader="dot" w:pos="9350"/>
            </w:tabs>
            <w:rPr>
              <w:noProof/>
              <w:lang w:eastAsia="en-US"/>
            </w:rPr>
          </w:pPr>
          <w:hyperlink w:anchor="_Toc484908703" w:history="1">
            <w:r w:rsidRPr="007A3C81">
              <w:rPr>
                <w:rStyle w:val="Hyperlink"/>
                <w:noProof/>
              </w:rPr>
              <w:t>Lab 6: Incoming Internet Traffic Protected by NVA</w:t>
            </w:r>
            <w:r>
              <w:rPr>
                <w:noProof/>
                <w:webHidden/>
              </w:rPr>
              <w:tab/>
            </w:r>
            <w:r>
              <w:rPr>
                <w:noProof/>
                <w:webHidden/>
              </w:rPr>
              <w:fldChar w:fldCharType="begin"/>
            </w:r>
            <w:r>
              <w:rPr>
                <w:noProof/>
                <w:webHidden/>
              </w:rPr>
              <w:instrText xml:space="preserve"> PAGEREF _Toc484908703 \h </w:instrText>
            </w:r>
            <w:r>
              <w:rPr>
                <w:noProof/>
                <w:webHidden/>
              </w:rPr>
            </w:r>
            <w:r>
              <w:rPr>
                <w:noProof/>
                <w:webHidden/>
              </w:rPr>
              <w:fldChar w:fldCharType="separate"/>
            </w:r>
            <w:r>
              <w:rPr>
                <w:noProof/>
                <w:webHidden/>
              </w:rPr>
              <w:t>29</w:t>
            </w:r>
            <w:r>
              <w:rPr>
                <w:noProof/>
                <w:webHidden/>
              </w:rPr>
              <w:fldChar w:fldCharType="end"/>
            </w:r>
          </w:hyperlink>
        </w:p>
        <w:p w14:paraId="54565290" w14:textId="158BC1CC" w:rsidR="0010666A" w:rsidRDefault="0010666A">
          <w:pPr>
            <w:pStyle w:val="TOC1"/>
            <w:tabs>
              <w:tab w:val="right" w:leader="dot" w:pos="9350"/>
            </w:tabs>
            <w:rPr>
              <w:noProof/>
              <w:lang w:eastAsia="en-US"/>
            </w:rPr>
          </w:pPr>
          <w:hyperlink w:anchor="_Toc484908704" w:history="1">
            <w:r w:rsidRPr="007A3C81">
              <w:rPr>
                <w:rStyle w:val="Hyperlink"/>
                <w:noProof/>
              </w:rPr>
              <w:t>Lab 7: Advanced HTTP-based probes</w:t>
            </w:r>
            <w:r>
              <w:rPr>
                <w:noProof/>
                <w:webHidden/>
              </w:rPr>
              <w:tab/>
            </w:r>
            <w:r>
              <w:rPr>
                <w:noProof/>
                <w:webHidden/>
              </w:rPr>
              <w:fldChar w:fldCharType="begin"/>
            </w:r>
            <w:r>
              <w:rPr>
                <w:noProof/>
                <w:webHidden/>
              </w:rPr>
              <w:instrText xml:space="preserve"> PAGEREF _Toc484908704 \h </w:instrText>
            </w:r>
            <w:r>
              <w:rPr>
                <w:noProof/>
                <w:webHidden/>
              </w:rPr>
            </w:r>
            <w:r>
              <w:rPr>
                <w:noProof/>
                <w:webHidden/>
              </w:rPr>
              <w:fldChar w:fldCharType="separate"/>
            </w:r>
            <w:r>
              <w:rPr>
                <w:noProof/>
                <w:webHidden/>
              </w:rPr>
              <w:t>36</w:t>
            </w:r>
            <w:r>
              <w:rPr>
                <w:noProof/>
                <w:webHidden/>
              </w:rPr>
              <w:fldChar w:fldCharType="end"/>
            </w:r>
          </w:hyperlink>
        </w:p>
        <w:p w14:paraId="0EAA4711" w14:textId="344EB007" w:rsidR="0010666A" w:rsidRDefault="0010666A">
          <w:pPr>
            <w:pStyle w:val="TOC1"/>
            <w:tabs>
              <w:tab w:val="right" w:leader="dot" w:pos="9350"/>
            </w:tabs>
            <w:rPr>
              <w:noProof/>
              <w:lang w:eastAsia="en-US"/>
            </w:rPr>
          </w:pPr>
          <w:hyperlink w:anchor="_Toc484908705" w:history="1">
            <w:r w:rsidRPr="007A3C81">
              <w:rPr>
                <w:rStyle w:val="Hyperlink"/>
                <w:noProof/>
              </w:rPr>
              <w:t>Lab 8: Spoke-to-Spoke communication over vPN gateway</w:t>
            </w:r>
            <w:r>
              <w:rPr>
                <w:noProof/>
                <w:webHidden/>
              </w:rPr>
              <w:tab/>
            </w:r>
            <w:r>
              <w:rPr>
                <w:noProof/>
                <w:webHidden/>
              </w:rPr>
              <w:fldChar w:fldCharType="begin"/>
            </w:r>
            <w:r>
              <w:rPr>
                <w:noProof/>
                <w:webHidden/>
              </w:rPr>
              <w:instrText xml:space="preserve"> PAGEREF _Toc484908705 \h </w:instrText>
            </w:r>
            <w:r>
              <w:rPr>
                <w:noProof/>
                <w:webHidden/>
              </w:rPr>
            </w:r>
            <w:r>
              <w:rPr>
                <w:noProof/>
                <w:webHidden/>
              </w:rPr>
              <w:fldChar w:fldCharType="separate"/>
            </w:r>
            <w:r>
              <w:rPr>
                <w:noProof/>
                <w:webHidden/>
              </w:rPr>
              <w:t>40</w:t>
            </w:r>
            <w:r>
              <w:rPr>
                <w:noProof/>
                <w:webHidden/>
              </w:rPr>
              <w:fldChar w:fldCharType="end"/>
            </w:r>
          </w:hyperlink>
        </w:p>
        <w:p w14:paraId="3575081B" w14:textId="0D3E3FF5" w:rsidR="0010666A" w:rsidRDefault="0010666A">
          <w:pPr>
            <w:pStyle w:val="TOC1"/>
            <w:tabs>
              <w:tab w:val="right" w:leader="dot" w:pos="9350"/>
            </w:tabs>
            <w:rPr>
              <w:noProof/>
              <w:lang w:eastAsia="en-US"/>
            </w:rPr>
          </w:pPr>
          <w:hyperlink w:anchor="_Toc484908706" w:history="1">
            <w:r w:rsidRPr="007A3C81">
              <w:rPr>
                <w:rStyle w:val="Hyperlink"/>
                <w:noProof/>
              </w:rPr>
              <w:t>Lab 9: VPN connection to the Hub Vnet</w:t>
            </w:r>
            <w:r>
              <w:rPr>
                <w:noProof/>
                <w:webHidden/>
              </w:rPr>
              <w:tab/>
            </w:r>
            <w:r>
              <w:rPr>
                <w:noProof/>
                <w:webHidden/>
              </w:rPr>
              <w:fldChar w:fldCharType="begin"/>
            </w:r>
            <w:r>
              <w:rPr>
                <w:noProof/>
                <w:webHidden/>
              </w:rPr>
              <w:instrText xml:space="preserve"> PAGEREF _Toc484908706 \h </w:instrText>
            </w:r>
            <w:r>
              <w:rPr>
                <w:noProof/>
                <w:webHidden/>
              </w:rPr>
            </w:r>
            <w:r>
              <w:rPr>
                <w:noProof/>
                <w:webHidden/>
              </w:rPr>
              <w:fldChar w:fldCharType="separate"/>
            </w:r>
            <w:r>
              <w:rPr>
                <w:noProof/>
                <w:webHidden/>
              </w:rPr>
              <w:t>43</w:t>
            </w:r>
            <w:r>
              <w:rPr>
                <w:noProof/>
                <w:webHidden/>
              </w:rPr>
              <w:fldChar w:fldCharType="end"/>
            </w:r>
          </w:hyperlink>
        </w:p>
        <w:p w14:paraId="65C4BEBC" w14:textId="09A596F8" w:rsidR="0010666A" w:rsidRDefault="0010666A">
          <w:pPr>
            <w:pStyle w:val="TOC1"/>
            <w:tabs>
              <w:tab w:val="right" w:leader="dot" w:pos="9350"/>
            </w:tabs>
            <w:rPr>
              <w:noProof/>
              <w:lang w:eastAsia="en-US"/>
            </w:rPr>
          </w:pPr>
          <w:hyperlink w:anchor="_Toc484908707" w:history="1">
            <w:r w:rsidRPr="007A3C81">
              <w:rPr>
                <w:rStyle w:val="Hyperlink"/>
                <w:noProof/>
              </w:rPr>
              <w:t>End the lab</w:t>
            </w:r>
            <w:r>
              <w:rPr>
                <w:noProof/>
                <w:webHidden/>
              </w:rPr>
              <w:tab/>
            </w:r>
            <w:r>
              <w:rPr>
                <w:noProof/>
                <w:webHidden/>
              </w:rPr>
              <w:fldChar w:fldCharType="begin"/>
            </w:r>
            <w:r>
              <w:rPr>
                <w:noProof/>
                <w:webHidden/>
              </w:rPr>
              <w:instrText xml:space="preserve"> PAGEREF _Toc484908707 \h </w:instrText>
            </w:r>
            <w:r>
              <w:rPr>
                <w:noProof/>
                <w:webHidden/>
              </w:rPr>
            </w:r>
            <w:r>
              <w:rPr>
                <w:noProof/>
                <w:webHidden/>
              </w:rPr>
              <w:fldChar w:fldCharType="separate"/>
            </w:r>
            <w:r>
              <w:rPr>
                <w:noProof/>
                <w:webHidden/>
              </w:rPr>
              <w:t>48</w:t>
            </w:r>
            <w:r>
              <w:rPr>
                <w:noProof/>
                <w:webHidden/>
              </w:rPr>
              <w:fldChar w:fldCharType="end"/>
            </w:r>
          </w:hyperlink>
        </w:p>
        <w:p w14:paraId="47D624B6" w14:textId="7A82182C" w:rsidR="0010666A" w:rsidRDefault="0010666A">
          <w:pPr>
            <w:pStyle w:val="TOC1"/>
            <w:tabs>
              <w:tab w:val="right" w:leader="dot" w:pos="9350"/>
            </w:tabs>
            <w:rPr>
              <w:noProof/>
              <w:lang w:eastAsia="en-US"/>
            </w:rPr>
          </w:pPr>
          <w:hyperlink w:anchor="_Toc484908708" w:history="1">
            <w:r w:rsidRPr="007A3C81">
              <w:rPr>
                <w:rStyle w:val="Hyperlink"/>
                <w:noProof/>
              </w:rPr>
              <w:t>Conclusion</w:t>
            </w:r>
            <w:r>
              <w:rPr>
                <w:noProof/>
                <w:webHidden/>
              </w:rPr>
              <w:tab/>
            </w:r>
            <w:r>
              <w:rPr>
                <w:noProof/>
                <w:webHidden/>
              </w:rPr>
              <w:fldChar w:fldCharType="begin"/>
            </w:r>
            <w:r>
              <w:rPr>
                <w:noProof/>
                <w:webHidden/>
              </w:rPr>
              <w:instrText xml:space="preserve"> PAGEREF _Toc484908708 \h </w:instrText>
            </w:r>
            <w:r>
              <w:rPr>
                <w:noProof/>
                <w:webHidden/>
              </w:rPr>
            </w:r>
            <w:r>
              <w:rPr>
                <w:noProof/>
                <w:webHidden/>
              </w:rPr>
              <w:fldChar w:fldCharType="separate"/>
            </w:r>
            <w:r>
              <w:rPr>
                <w:noProof/>
                <w:webHidden/>
              </w:rPr>
              <w:t>49</w:t>
            </w:r>
            <w:r>
              <w:rPr>
                <w:noProof/>
                <w:webHidden/>
              </w:rPr>
              <w:fldChar w:fldCharType="end"/>
            </w:r>
          </w:hyperlink>
        </w:p>
        <w:p w14:paraId="7D4B41F7" w14:textId="6D330511" w:rsidR="0010666A" w:rsidRDefault="0010666A">
          <w:pPr>
            <w:pStyle w:val="TOC2"/>
            <w:rPr>
              <w:noProof/>
              <w:lang w:eastAsia="en-US"/>
            </w:rPr>
          </w:pPr>
          <w:hyperlink w:anchor="_Toc484908709" w:history="1">
            <w:r w:rsidRPr="007A3C81">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_Toc484908709 \h </w:instrText>
            </w:r>
            <w:r>
              <w:rPr>
                <w:noProof/>
                <w:webHidden/>
              </w:rPr>
            </w:r>
            <w:r>
              <w:rPr>
                <w:noProof/>
                <w:webHidden/>
              </w:rPr>
              <w:fldChar w:fldCharType="separate"/>
            </w:r>
            <w:r>
              <w:rPr>
                <w:noProof/>
                <w:webHidden/>
              </w:rPr>
              <w:t>49</w:t>
            </w:r>
            <w:r>
              <w:rPr>
                <w:noProof/>
                <w:webHidden/>
              </w:rPr>
              <w:fldChar w:fldCharType="end"/>
            </w:r>
          </w:hyperlink>
        </w:p>
        <w:p w14:paraId="35614815" w14:textId="2DE23F7A"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0" w:name="_Toc484908695"/>
      <w:r>
        <w:lastRenderedPageBreak/>
        <w:t>O</w:t>
      </w:r>
      <w:r w:rsidR="001D5743">
        <w:t>bjectives</w:t>
      </w:r>
      <w:r w:rsidR="000851A8">
        <w:t xml:space="preserve"> and initial setup</w:t>
      </w:r>
      <w:bookmarkEnd w:id="0"/>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contains a lab guide that helps to deploy a basic environment in Azure that allows to test some of the functionality of the integration between Azure and Ansible</w:t>
      </w:r>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7F090DAD"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hyperlink r:id="rId12" w:history="1">
        <w:r w:rsidR="00724189" w:rsidRPr="006F2E24">
          <w:rPr>
            <w:rStyle w:val="Hyperlink"/>
            <w:rFonts w:ascii="Calibri" w:hAnsi="Calibri" w:cs="Calibri"/>
          </w:rPr>
          <w:t>free azure account</w:t>
        </w:r>
      </w:hyperlink>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77777777"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hyperlink r:id="rId13" w:history="1">
        <w:r w:rsidRPr="006F2E24">
          <w:rPr>
            <w:rStyle w:val="Hyperlink"/>
            <w:rFonts w:ascii="Calibri" w:hAnsi="Calibri" w:cs="Calibri"/>
          </w:rPr>
          <w:t>install Bash shell</w:t>
        </w:r>
        <w:r w:rsidR="007F084D" w:rsidRPr="006F2E24">
          <w:rPr>
            <w:rStyle w:val="Hyperlink"/>
            <w:rFonts w:ascii="Calibri" w:hAnsi="Calibri" w:cs="Calibri"/>
          </w:rPr>
          <w:t xml:space="preserve"> on Ubuntu on Windows</w:t>
        </w:r>
      </w:hyperlink>
      <w:r w:rsidR="007F084D" w:rsidRPr="006F2E24">
        <w:rPr>
          <w:rFonts w:ascii="Calibri" w:hAnsi="Calibri" w:cs="Calibri"/>
        </w:rPr>
        <w:t xml:space="preserve"> </w:t>
      </w:r>
      <w:r w:rsidRPr="006F2E24">
        <w:rPr>
          <w:rFonts w:ascii="Calibri" w:hAnsi="Calibri" w:cs="Calibri"/>
        </w:rPr>
        <w:t>(</w:t>
      </w:r>
      <w:hyperlink r:id="rId14" w:history="1">
        <w:r w:rsidRPr="006F2E24">
          <w:rPr>
            <w:rStyle w:val="Hyperlink"/>
            <w:rFonts w:ascii="Calibri" w:hAnsi="Calibri" w:cs="Calibri"/>
          </w:rPr>
          <w:t>http://www.windowscentral.com/how-install-bash-shell-command-line-windows-10</w:t>
        </w:r>
      </w:hyperlink>
      <w:r w:rsidRPr="006F2E24">
        <w:rPr>
          <w:rFonts w:ascii="Calibri" w:hAnsi="Calibri" w:cs="Calibri"/>
        </w:rPr>
        <w:t>)</w:t>
      </w:r>
      <w:r w:rsidR="007F084D" w:rsidRPr="006F2E24">
        <w:rPr>
          <w:rFonts w:ascii="Calibri" w:hAnsi="Calibri" w:cs="Calibri"/>
        </w:rPr>
        <w:t>.</w:t>
      </w:r>
    </w:p>
    <w:p w14:paraId="34236ABA" w14:textId="2D154589"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hyperlink r:id="rId15" w:history="1">
        <w:r w:rsidR="00176291" w:rsidRPr="006F2E24">
          <w:rPr>
            <w:rStyle w:val="Hyperlink"/>
            <w:rFonts w:ascii="Calibri" w:hAnsi="Calibri" w:cs="Calibri"/>
          </w:rPr>
          <w:t>https://docs.microsoft.com/en-us/cli/azure/install-azure-cli</w:t>
        </w:r>
      </w:hyperlink>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6EA16DBD"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multi-vnet Hub and Spoke design</w:t>
      </w:r>
    </w:p>
    <w:p w14:paraId="41FBEA4A" w14:textId="371A2EEB"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Traffic filtering in Azure with firewalls</w:t>
      </w:r>
    </w:p>
    <w:p w14:paraId="5CEDEB8A" w14:textId="5818FDD2"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Microsegmentation using firewalls</w:t>
      </w:r>
    </w:p>
    <w:p w14:paraId="5E8396D9" w14:textId="714607A8"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26A0B204" w14:textId="2F4CC0D3"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Advanced probes for Azure Load Balancers</w:t>
      </w:r>
    </w:p>
    <w:p w14:paraId="76F2FB91" w14:textId="0747E754"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Linux custom routing</w:t>
      </w:r>
    </w:p>
    <w:p w14:paraId="5AB28400" w14:textId="77777777" w:rsidR="00007EAF" w:rsidRDefault="00007EAF" w:rsidP="004E1285">
      <w:pPr>
        <w:jc w:val="both"/>
        <w:rPr>
          <w:rFonts w:ascii="Calibri" w:hAnsi="Calibri" w:cs="Calibri"/>
        </w:rPr>
      </w:pPr>
    </w:p>
    <w:p w14:paraId="44FA0E53" w14:textId="5EFF8793" w:rsidR="00007EAF" w:rsidRDefault="00007EAF" w:rsidP="004E1285">
      <w:pPr>
        <w:jc w:val="both"/>
        <w:rPr>
          <w:rFonts w:ascii="Calibri" w:hAnsi="Calibri" w:cs="Calibri"/>
        </w:rPr>
      </w:pPr>
      <w:r w:rsidRPr="00007EAF">
        <w:rPr>
          <w:rFonts w:ascii="Calibri" w:hAnsi="Calibri" w:cs="Calibri"/>
          <w:b/>
        </w:rPr>
        <w:t>Important note</w:t>
      </w:r>
      <w:r>
        <w:rPr>
          <w:rFonts w:ascii="Calibri" w:hAnsi="Calibri" w:cs="Calibri"/>
        </w:rPr>
        <w:t>:</w:t>
      </w:r>
    </w:p>
    <w:p w14:paraId="0C00F29D" w14:textId="6B438848" w:rsidR="00007EAF" w:rsidRDefault="00007EAF" w:rsidP="004E1285">
      <w:pPr>
        <w:jc w:val="both"/>
        <w:rPr>
          <w:rFonts w:ascii="Calibri" w:hAnsi="Calibri" w:cs="Calibri"/>
        </w:rPr>
      </w:pPr>
      <w:r>
        <w:rPr>
          <w:rFonts w:ascii="Calibri" w:hAnsi="Calibri" w:cs="Calibri"/>
        </w:rPr>
        <w:t>This lab has been modified to improve the user's experience. Testing with Virtual Network Gateways has been taken all the way to the end, since just the gateway deployment can take up to 45 minutes.</w:t>
      </w:r>
      <w:r w:rsidR="0010666A">
        <w:rPr>
          <w:rFonts w:ascii="Calibri" w:hAnsi="Calibri" w:cs="Calibri"/>
        </w:rPr>
        <w:t xml:space="preserve"> The activities in this lab has been divided in 3 sections:</w:t>
      </w:r>
    </w:p>
    <w:p w14:paraId="0FEAB50D" w14:textId="4F11286D" w:rsidR="0010666A" w:rsidRDefault="004A1C86" w:rsidP="0010666A">
      <w:pPr>
        <w:pStyle w:val="ListParagraph"/>
        <w:numPr>
          <w:ilvl w:val="0"/>
          <w:numId w:val="29"/>
        </w:numPr>
        <w:jc w:val="both"/>
        <w:rPr>
          <w:rFonts w:ascii="Calibri" w:hAnsi="Calibri" w:cs="Calibri"/>
        </w:rPr>
      </w:pPr>
      <w:r>
        <w:rPr>
          <w:rFonts w:ascii="Calibri" w:hAnsi="Calibri" w:cs="Calibri"/>
        </w:rPr>
        <w:t xml:space="preserve">Section 1: Hub and Spoke networking (around </w:t>
      </w:r>
      <w:r w:rsidRPr="004A1C86">
        <w:rPr>
          <w:rFonts w:ascii="Calibri" w:hAnsi="Calibri" w:cs="Calibri"/>
          <w:b/>
        </w:rPr>
        <w:t>60 minutes</w:t>
      </w:r>
      <w:r>
        <w:rPr>
          <w:rFonts w:ascii="Calibri" w:hAnsi="Calibri" w:cs="Calibri"/>
        </w:rPr>
        <w:t>)</w:t>
      </w:r>
    </w:p>
    <w:p w14:paraId="0ACA8C6A" w14:textId="7174FAED" w:rsidR="004A1C86" w:rsidRDefault="004A1C86" w:rsidP="0010666A">
      <w:pPr>
        <w:pStyle w:val="ListParagraph"/>
        <w:numPr>
          <w:ilvl w:val="0"/>
          <w:numId w:val="29"/>
        </w:numPr>
        <w:jc w:val="both"/>
        <w:rPr>
          <w:rFonts w:ascii="Calibri" w:hAnsi="Calibri" w:cs="Calibri"/>
        </w:rPr>
      </w:pPr>
      <w:r>
        <w:rPr>
          <w:rFonts w:ascii="Calibri" w:hAnsi="Calibri" w:cs="Calibri"/>
        </w:rPr>
        <w:t xml:space="preserve">Section 2: NVA scalability with Azure Load Balancer (around </w:t>
      </w:r>
      <w:r w:rsidRPr="004A1C86">
        <w:rPr>
          <w:rFonts w:ascii="Calibri" w:hAnsi="Calibri" w:cs="Calibri"/>
          <w:b/>
        </w:rPr>
        <w:t>45 minutes</w:t>
      </w:r>
      <w:r>
        <w:rPr>
          <w:rFonts w:ascii="Calibri" w:hAnsi="Calibri" w:cs="Calibri"/>
        </w:rPr>
        <w:t>)</w:t>
      </w:r>
    </w:p>
    <w:p w14:paraId="6C6B8CB0" w14:textId="046A8709" w:rsidR="004A1C86" w:rsidRPr="004A1C86" w:rsidRDefault="004A1C86" w:rsidP="004E1285">
      <w:pPr>
        <w:pStyle w:val="ListParagraph"/>
        <w:numPr>
          <w:ilvl w:val="0"/>
          <w:numId w:val="29"/>
        </w:numPr>
        <w:jc w:val="both"/>
        <w:rPr>
          <w:rFonts w:ascii="Calibri" w:hAnsi="Calibri" w:cs="Calibri"/>
        </w:rPr>
      </w:pPr>
      <w:r>
        <w:rPr>
          <w:rFonts w:ascii="Calibri" w:hAnsi="Calibri" w:cs="Calibri"/>
        </w:rPr>
        <w:t xml:space="preserve">Section 3: using VPN gateway for spoke-to-spoke connectivity and site-to-site access (around </w:t>
      </w:r>
      <w:r w:rsidRPr="004A1C86">
        <w:rPr>
          <w:rFonts w:ascii="Calibri" w:hAnsi="Calibri" w:cs="Calibri"/>
          <w:b/>
        </w:rPr>
        <w:t>30 minutes</w:t>
      </w:r>
      <w:r>
        <w:rPr>
          <w:rFonts w:ascii="Calibri" w:hAnsi="Calibri" w:cs="Calibri"/>
        </w:rPr>
        <w:t>, not including the time required to provision the gateways)</w:t>
      </w:r>
    </w:p>
    <w:p w14:paraId="63926AA5" w14:textId="77777777" w:rsidR="004A1C86" w:rsidRDefault="004A1C86" w:rsidP="004E1285">
      <w:pPr>
        <w:jc w:val="both"/>
        <w:rPr>
          <w:rFonts w:ascii="Calibri" w:hAnsi="Calibri" w:cs="Calibri"/>
        </w:rPr>
      </w:pPr>
    </w:p>
    <w:p w14:paraId="409A1C7C" w14:textId="77777777" w:rsidR="004A1C86" w:rsidRDefault="004A1C86">
      <w:pPr>
        <w:rPr>
          <w:rFonts w:ascii="Calibri" w:hAnsi="Calibri" w:cs="Calibri"/>
        </w:rPr>
      </w:pPr>
      <w:r>
        <w:rPr>
          <w:rFonts w:ascii="Calibri" w:hAnsi="Calibri" w:cs="Calibri"/>
        </w:rPr>
        <w:br w:type="page"/>
      </w:r>
    </w:p>
    <w:p w14:paraId="781A773D" w14:textId="33D6557B" w:rsidR="00FC7791" w:rsidRPr="006F2E24" w:rsidRDefault="00316898" w:rsidP="004E1285">
      <w:pPr>
        <w:jc w:val="both"/>
        <w:rPr>
          <w:rFonts w:ascii="Calibri" w:hAnsi="Calibri" w:cs="Calibri"/>
        </w:rPr>
      </w:pPr>
      <w:r w:rsidRPr="006F2E24">
        <w:rPr>
          <w:rFonts w:ascii="Calibri" w:hAnsi="Calibri" w:cs="Calibri"/>
        </w:rPr>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r w:rsidRPr="006F2E24">
              <w:rPr>
                <w:rFonts w:ascii="Calibri" w:hAnsi="Calibri" w:cs="Calibri"/>
              </w:rPr>
              <w:t>vnetTest</w:t>
            </w:r>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77777777" w:rsidR="00FC7791" w:rsidRPr="004E1285" w:rsidRDefault="00FC7791" w:rsidP="004E1285">
      <w:pPr>
        <w:jc w:val="both"/>
        <w:rPr>
          <w:rFonts w:cstheme="minorHAnsi"/>
        </w:rPr>
      </w:pP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1" w:name="_Toc484908696"/>
      <w:r>
        <w:lastRenderedPageBreak/>
        <w:t>I</w:t>
      </w:r>
      <w:r w:rsidR="00A86CA4">
        <w:t xml:space="preserve">ntroduction to </w:t>
      </w:r>
      <w:r w:rsidR="00176291">
        <w:t>Azure Networking</w:t>
      </w:r>
      <w:bookmarkEnd w:id="1"/>
    </w:p>
    <w:p w14:paraId="0485E5AF" w14:textId="13D8BF4D" w:rsidR="00354675" w:rsidRDefault="00354675" w:rsidP="00F8481D">
      <w:pPr>
        <w:jc w:val="both"/>
        <w:rPr>
          <w:rFonts w:ascii="Calibri" w:hAnsi="Calibri" w:cs="Calibri"/>
        </w:rPr>
      </w:pPr>
    </w:p>
    <w:p w14:paraId="0E3E0896" w14:textId="44CC4060" w:rsidR="009B5C5F" w:rsidRDefault="009B5C5F" w:rsidP="00176291">
      <w:pPr>
        <w:rPr>
          <w:rFonts w:ascii="Calibri" w:hAnsi="Calibri" w:cs="Calibri"/>
        </w:rPr>
      </w:pPr>
      <w:r>
        <w:rPr>
          <w:rFonts w:ascii="Calibri" w:hAnsi="Calibri" w:cs="Calibri"/>
        </w:rPr>
        <w:t>Microsoft Azure has established as one of the leading cloud providers, and part of Azure's offering is Infrastructure as a Service (IaaS), that is, provisioning raw data center infrastructure constructs (virtual machines, networks, storage, etc), so that any application can be installed on top.</w:t>
      </w:r>
    </w:p>
    <w:p w14:paraId="6FA7C981" w14:textId="232EAEBA" w:rsidR="009B5C5F" w:rsidRDefault="009B5C5F" w:rsidP="00176291">
      <w:pPr>
        <w:rPr>
          <w:rFonts w:ascii="Calibri" w:hAnsi="Calibri" w:cs="Calibri"/>
        </w:rPr>
      </w:pPr>
      <w:r>
        <w:rPr>
          <w:rFonts w:ascii="Calibri" w:hAnsi="Calibri" w:cs="Calibri"/>
        </w:rPr>
        <w:t>An important part of this infrastructure is the network, and Microsoft Azure offers multiple network technologies that can help to achieve the applications' business objectives: from VPN gateways that offer secure network access to load balancers that enable application (and network, as we will see in this lab) scalability.</w:t>
      </w:r>
    </w:p>
    <w:p w14:paraId="646BD3EB" w14:textId="2CE882DF" w:rsidR="00176291" w:rsidRDefault="009B5C5F" w:rsidP="00176291">
      <w:pPr>
        <w:rPr>
          <w:rFonts w:ascii="Calibri" w:hAnsi="Calibri" w:cs="Calibri"/>
        </w:rPr>
      </w:pPr>
      <w:r>
        <w:rPr>
          <w:rFonts w:ascii="Calibri" w:hAnsi="Calibri" w:cs="Calibri"/>
        </w:rPr>
        <w:t>Some organizations have decided to complement Azure Network offering with Network Virtual Appliances (NVAs) from traditional network vendors. This lab will focus on the integration of these NVAs, and we will take as example an open source firewall, that will be implemented with iptables running on top of an Ubuntu VM with 2 network interfaces. This will allow to highlight some of the challenges of the integration of this sort of VMs, and how to solve them.</w:t>
      </w:r>
    </w:p>
    <w:p w14:paraId="51A0126C" w14:textId="3C9C5DC1" w:rsidR="00007EAF" w:rsidRDefault="009B5C5F" w:rsidP="009B5C5F">
      <w:pPr>
        <w:rPr>
          <w:rFonts w:ascii="Calibri" w:hAnsi="Calibri" w:cs="Calibri"/>
        </w:rPr>
      </w:pPr>
      <w:r>
        <w:rPr>
          <w:rFonts w:ascii="Calibri" w:hAnsi="Calibri" w:cs="Calibri"/>
        </w:rPr>
        <w:t xml:space="preserve">At the end of this guide you will find a collection of useful links, but if you don’t know where to start, here is the home page for the documentation for Microsoft Azure Networking: </w:t>
      </w:r>
      <w:hyperlink r:id="rId16" w:anchor="pivot=services&amp;panel=network" w:history="1">
        <w:r w:rsidRPr="00A753D0">
          <w:rPr>
            <w:rStyle w:val="Hyperlink"/>
            <w:rFonts w:ascii="Calibri" w:hAnsi="Calibri" w:cs="Calibri"/>
          </w:rPr>
          <w:t>https://docs.microsoft.com/en-us/azure/#pivot=services&amp;panel=network</w:t>
        </w:r>
      </w:hyperlink>
      <w:r>
        <w:rPr>
          <w:rFonts w:ascii="Calibri" w:hAnsi="Calibri" w:cs="Calibri"/>
        </w:rPr>
        <w:t>.</w:t>
      </w:r>
    </w:p>
    <w:p w14:paraId="55C59BFD" w14:textId="432EB2B8" w:rsidR="00007EAF" w:rsidRDefault="00007EAF" w:rsidP="009B5C5F">
      <w:pPr>
        <w:rPr>
          <w:rFonts w:ascii="Calibri" w:hAnsi="Calibri" w:cs="Calibri"/>
        </w:rPr>
      </w:pPr>
      <w:r>
        <w:rPr>
          <w:rFonts w:ascii="Calibri" w:hAnsi="Calibri" w:cs="Calibri"/>
        </w:rPr>
        <w:t xml:space="preserve">The second link you want to be looking at is this document, where Hub and Spoke topologies are discussed: </w:t>
      </w:r>
      <w:hyperlink r:id="rId17" w:history="1">
        <w:r w:rsidRPr="00852AFF">
          <w:rPr>
            <w:rStyle w:val="Hyperlink"/>
            <w:rFonts w:ascii="Calibri" w:hAnsi="Calibri" w:cs="Calibri"/>
          </w:rPr>
          <w:t>https://docs.microsoft.com/en-us/azure/architecture/reference-architectures/hybrid-networking/hub-spoke</w:t>
        </w:r>
      </w:hyperlink>
      <w:r>
        <w:rPr>
          <w:rFonts w:ascii="Calibri" w:hAnsi="Calibri" w:cs="Calibri"/>
        </w:rPr>
        <w:t xml:space="preserve">. </w:t>
      </w:r>
    </w:p>
    <w:p w14:paraId="39EFEA22" w14:textId="6ED1AB85" w:rsidR="009B5C5F" w:rsidRDefault="009B5C5F" w:rsidP="009B5C5F">
      <w:pPr>
        <w:rPr>
          <w:rFonts w:ascii="Calibri" w:hAnsi="Calibri" w:cs="Calibri"/>
        </w:rPr>
      </w:pPr>
    </w:p>
    <w:p w14:paraId="7CADF5B0" w14:textId="11265792" w:rsidR="009B5C5F" w:rsidRDefault="009B5C5F" w:rsidP="009B5C5F">
      <w:pPr>
        <w:rPr>
          <w:rFonts w:ascii="Calibri" w:hAnsi="Calibri" w:cs="Calibri"/>
        </w:rPr>
      </w:pPr>
      <w:r>
        <w:rPr>
          <w:rFonts w:ascii="Calibri" w:hAnsi="Calibri" w:cs="Calibri"/>
        </w:rPr>
        <w:t>If you find any issue when running through this lab or any error in this guide, please open a Github issue in this repository, and we will try to fix it. Enjoy!</w:t>
      </w: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2" w:name="_Toc484908697"/>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2"/>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2C43D157" w14:textId="6A5C6BBC" w:rsidR="00F57052" w:rsidRDefault="00F57052" w:rsidP="00D57981">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 xml:space="preserve">Open a </w:t>
      </w:r>
      <w:r w:rsidR="00151D61">
        <w:rPr>
          <w:rFonts w:ascii="Calibri" w:hAnsi="Calibri" w:cs="Calibri"/>
        </w:rPr>
        <w:t>terminal window. In Windows</w:t>
      </w:r>
      <w:r>
        <w:rPr>
          <w:rFonts w:ascii="Calibri" w:hAnsi="Calibri" w:cs="Calibri"/>
        </w:rPr>
        <w:t xml:space="preserve">, for example by hitting the Windows key in your keyboard, typing "cmd" (without the quotes) and hitting the Enter key. </w:t>
      </w:r>
      <w:r w:rsidR="00151D61">
        <w:rPr>
          <w:rFonts w:ascii="Calibri" w:hAnsi="Calibri" w:cs="Calibri"/>
        </w:rPr>
        <w:t xml:space="preserve">You might want to maximize </w:t>
      </w:r>
      <w:r>
        <w:rPr>
          <w:rFonts w:ascii="Calibri" w:hAnsi="Calibri" w:cs="Calibri"/>
        </w:rPr>
        <w:t xml:space="preserve">the command Window </w:t>
      </w:r>
      <w:r w:rsidR="00151D61">
        <w:rPr>
          <w:rFonts w:ascii="Calibri" w:hAnsi="Calibri" w:cs="Calibri"/>
        </w:rPr>
        <w:t>so that it fills your desktop.</w:t>
      </w:r>
    </w:p>
    <w:p w14:paraId="47214C3D" w14:textId="77777777" w:rsidR="00F57052" w:rsidRPr="00F57052" w:rsidRDefault="00F57052" w:rsidP="00F57052">
      <w:pPr>
        <w:tabs>
          <w:tab w:val="num" w:pos="900"/>
        </w:tabs>
        <w:spacing w:before="0" w:line="240" w:lineRule="auto"/>
        <w:textAlignment w:val="center"/>
        <w:rPr>
          <w:rFonts w:ascii="Calibri" w:hAnsi="Calibri" w:cs="Calibri"/>
        </w:rPr>
      </w:pPr>
    </w:p>
    <w:p w14:paraId="7C8D1D15" w14:textId="33AAAB05" w:rsidR="003462EF" w:rsidRDefault="003462EF" w:rsidP="00D57981">
      <w:pPr>
        <w:pStyle w:val="ListParagraph"/>
        <w:numPr>
          <w:ilvl w:val="0"/>
          <w:numId w:val="3"/>
        </w:numPr>
        <w:tabs>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349D5DA4" w14:textId="069144A5" w:rsidR="00151D61" w:rsidRDefault="00151D61" w:rsidP="00151D61">
      <w:pPr>
        <w:pStyle w:val="ListParagraph"/>
        <w:rPr>
          <w:rFonts w:ascii="Calibri" w:hAnsi="Calibri" w:cs="Calibri"/>
        </w:rPr>
      </w:pPr>
    </w:p>
    <w:p w14:paraId="0E031B5A" w14:textId="7141416D" w:rsidR="00151D61" w:rsidRPr="00151D61" w:rsidRDefault="00151D61" w:rsidP="00151D61">
      <w:pPr>
        <w:pStyle w:val="ListParagraph"/>
        <w:ind w:left="900"/>
        <w:rPr>
          <w:rFonts w:ascii="Calibri" w:hAnsi="Calibri" w:cs="Calibri"/>
        </w:rPr>
      </w:pPr>
      <w:r>
        <w:rPr>
          <w:rFonts w:ascii="Calibri" w:hAnsi="Calibri" w:cs="Calibri"/>
        </w:rPr>
        <w:t xml:space="preserve">You can copy the following command (Ctrl-C), and paste it into </w:t>
      </w:r>
      <w:r w:rsidR="00A95587">
        <w:rPr>
          <w:rFonts w:ascii="Calibri" w:hAnsi="Calibri" w:cs="Calibri"/>
        </w:rPr>
        <w:t>your terminal window with the right mouse key</w:t>
      </w:r>
    </w:p>
    <w:p w14:paraId="356FA0D4" w14:textId="77777777" w:rsidR="00151D61" w:rsidRPr="00151D61" w:rsidRDefault="00151D61" w:rsidP="00151D61">
      <w:pPr>
        <w:tabs>
          <w:tab w:val="num" w:pos="900"/>
        </w:tabs>
        <w:spacing w:before="0" w:line="240" w:lineRule="auto"/>
        <w:textAlignment w:val="center"/>
        <w:rPr>
          <w:rFonts w:ascii="Calibri" w:hAnsi="Calibri" w:cs="Calibri"/>
        </w:rPr>
      </w:pPr>
    </w:p>
    <w:p w14:paraId="4CA19C19" w14:textId="585E91D8" w:rsidR="003462EF"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login</w:t>
      </w:r>
    </w:p>
    <w:p w14:paraId="3F0DFA5D" w14:textId="0FED90D4" w:rsidR="00BE0E6F" w:rsidRPr="00BE0E6F" w:rsidRDefault="00BE0E6F"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E0E6F">
        <w:rPr>
          <w:rFonts w:ascii="Courier New" w:eastAsia="Times New Roman" w:hAnsi="Courier New" w:cs="Courier New"/>
          <w:bCs/>
          <w:color w:val="000000"/>
          <w:sz w:val="20"/>
          <w:szCs w:val="20"/>
          <w:lang w:eastAsia="en-US"/>
        </w:rPr>
        <w:t xml:space="preserve">To sign in, use a web browser to open the page https://aka.ms/devicelogin and enter the code </w:t>
      </w:r>
      <w:r>
        <w:rPr>
          <w:rFonts w:ascii="Courier New" w:eastAsia="Times New Roman" w:hAnsi="Courier New" w:cs="Courier New"/>
          <w:bCs/>
          <w:color w:val="000000"/>
          <w:sz w:val="20"/>
          <w:szCs w:val="20"/>
          <w:lang w:eastAsia="en-US"/>
        </w:rPr>
        <w:t>XXXXXXXXX</w:t>
      </w:r>
      <w:r w:rsidRPr="00BE0E6F">
        <w:rPr>
          <w:rFonts w:ascii="Courier New" w:eastAsia="Times New Roman" w:hAnsi="Courier New" w:cs="Courier New"/>
          <w:bCs/>
          <w:color w:val="000000"/>
          <w:sz w:val="20"/>
          <w:szCs w:val="20"/>
          <w:lang w:eastAsia="en-US"/>
        </w:rPr>
        <w:t xml:space="preserve"> to authenticate.</w:t>
      </w:r>
    </w:p>
    <w:p w14:paraId="315EC8AC" w14:textId="56558B0A" w:rsidR="003462EF" w:rsidRDefault="002A1F39" w:rsidP="002A1F39">
      <w:pPr>
        <w:spacing w:before="0" w:line="240" w:lineRule="auto"/>
        <w:ind w:left="900"/>
        <w:textAlignment w:val="center"/>
        <w:rPr>
          <w:rFonts w:ascii="Calibri" w:hAnsi="Calibri" w:cs="Calibri"/>
          <w:lang w:val="x-none"/>
        </w:rPr>
      </w:pPr>
      <w:r>
        <w:rPr>
          <w:rFonts w:ascii="Calibri" w:hAnsi="Calibri" w:cs="Calibri"/>
        </w:rPr>
        <w:t xml:space="preserve">The “az login” command will provide you a code, that you need to introduce (over copy and paste) in the web page </w:t>
      </w:r>
      <w:hyperlink r:id="rId18" w:history="1">
        <w:r w:rsidRPr="00A753D0">
          <w:rPr>
            <w:rStyle w:val="Hyperlink"/>
            <w:rFonts w:ascii="Calibri" w:hAnsi="Calibri" w:cs="Calibri"/>
          </w:rPr>
          <w:t>http://aka.ms/devicelogin</w:t>
        </w:r>
      </w:hyperlink>
      <w:r>
        <w:rPr>
          <w:rFonts w:ascii="Calibri" w:hAnsi="Calibri" w:cs="Calibri"/>
        </w:rPr>
        <w:t xml:space="preserve">. </w:t>
      </w:r>
      <w:r w:rsidR="00A95587">
        <w:rPr>
          <w:rFonts w:ascii="Calibri" w:hAnsi="Calibri" w:cs="Calibri"/>
        </w:rPr>
        <w:t>Open an Internet browser</w:t>
      </w:r>
      <w:r w:rsidR="00BE0E6F">
        <w:rPr>
          <w:rFonts w:ascii="Calibri" w:hAnsi="Calibri" w:cs="Calibri"/>
        </w:rPr>
        <w:t xml:space="preserve"> (Firefox is preinstalled int the VM provided by Learn on Demand Systems)</w:t>
      </w:r>
      <w:r w:rsidR="00A95587">
        <w:rPr>
          <w:rFonts w:ascii="Calibri" w:hAnsi="Calibri" w:cs="Calibri"/>
        </w:rPr>
        <w:t>, go to this URL, and a</w:t>
      </w:r>
      <w:r>
        <w:rPr>
          <w:rFonts w:ascii="Calibri" w:hAnsi="Calibri" w:cs="Calibri"/>
        </w:rPr>
        <w:t>fter introducing the code, you will need to authenticate with credentials that are associated to a valid Azure subscription.</w:t>
      </w:r>
      <w:r w:rsidR="00A95587">
        <w:rPr>
          <w:rFonts w:ascii="Calibri" w:hAnsi="Calibri" w:cs="Calibri"/>
        </w:rPr>
        <w:t xml:space="preserve"> After a successful login, you can enter the following two commands </w:t>
      </w:r>
      <w:r w:rsidR="00BE0E6F">
        <w:rPr>
          <w:rFonts w:ascii="Calibri" w:hAnsi="Calibri" w:cs="Calibri"/>
        </w:rPr>
        <w:t xml:space="preserve">back in the terminal window in order </w:t>
      </w:r>
      <w:r w:rsidR="00A95587">
        <w:rPr>
          <w:rFonts w:ascii="Calibri" w:hAnsi="Calibri" w:cs="Calibri"/>
        </w:rPr>
        <w:t>to create a new resource group, and to set the default resource group accordingly.</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--name vnetTest</w:t>
      </w:r>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r w:rsidR="003462EF" w:rsidRPr="005F5FD8">
        <w:rPr>
          <w:rFonts w:ascii="Courier New" w:eastAsia="Times New Roman" w:hAnsi="Courier New" w:cs="Courier New"/>
          <w:b/>
          <w:bCs/>
          <w:color w:val="000000"/>
          <w:sz w:val="20"/>
          <w:szCs w:val="20"/>
          <w:lang w:eastAsia="en-US"/>
        </w:rPr>
        <w:t>westeurope</w:t>
      </w:r>
    </w:p>
    <w:p w14:paraId="1F0322D4" w14:textId="77777777" w:rsidR="003462EF" w:rsidRPr="005F5FD8" w:rsidRDefault="003462EF"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configure --defaults group=vnetTest</w:t>
      </w:r>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776099E" w:rsidR="003462EF" w:rsidRDefault="00D16D3E" w:rsidP="00D57981">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 xml:space="preserve">Deploy the master template that will </w:t>
      </w:r>
      <w:r w:rsidR="00A95587">
        <w:rPr>
          <w:rFonts w:ascii="Calibri" w:hAnsi="Calibri" w:cs="Calibri"/>
        </w:rPr>
        <w:t>create</w:t>
      </w:r>
      <w:r>
        <w:rPr>
          <w:rFonts w:ascii="Calibri" w:hAnsi="Calibri" w:cs="Calibri"/>
        </w:rPr>
        <w:t xml:space="preserve"> ou</w:t>
      </w:r>
      <w:r w:rsidR="00F57052">
        <w:rPr>
          <w:rFonts w:ascii="Calibri" w:hAnsi="Calibri" w:cs="Calibri"/>
        </w:rPr>
        <w:t xml:space="preserve">r initial network configuration. The syntax here depends on the operating system you are using. For example, for </w:t>
      </w:r>
      <w:r w:rsidR="00F57052" w:rsidRPr="00F07F61">
        <w:rPr>
          <w:rFonts w:ascii="Calibri" w:hAnsi="Calibri" w:cs="Calibri"/>
          <w:b/>
        </w:rPr>
        <w:t>Windows</w:t>
      </w:r>
      <w:r w:rsidR="00F57052">
        <w:rPr>
          <w:rFonts w:ascii="Calibri" w:hAnsi="Calibri" w:cs="Calibri"/>
        </w:rPr>
        <w:t xml:space="preserve"> use this command:</w:t>
      </w:r>
    </w:p>
    <w:p w14:paraId="7EC06104" w14:textId="211001FB" w:rsidR="00F57052" w:rsidRDefault="00F57052" w:rsidP="00F57052">
      <w:pPr>
        <w:spacing w:before="0" w:line="240" w:lineRule="auto"/>
        <w:textAlignment w:val="center"/>
        <w:rPr>
          <w:rFonts w:ascii="Calibri" w:hAnsi="Calibri" w:cs="Calibri"/>
        </w:rPr>
      </w:pPr>
    </w:p>
    <w:p w14:paraId="3556C679" w14:textId="37EA6E5D" w:rsidR="00F57052" w:rsidRPr="008C47A5"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C47A5">
        <w:rPr>
          <w:rFonts w:ascii="Courier New" w:eastAsia="Times New Roman" w:hAnsi="Courier New" w:cs="Courier New"/>
          <w:b/>
          <w:bCs/>
          <w:color w:val="000000"/>
          <w:sz w:val="20"/>
          <w:szCs w:val="20"/>
          <w:lang w:eastAsia="en-US"/>
        </w:rPr>
        <w:t>az group deployment create --name netLabDeployment --template-uri https://raw.githubusercontent.com/erjosito/azure-networking-lab/master/NetworkingLab_master.json --resource-group vnetTest --parameters "{</w:t>
      </w:r>
      <w:r w:rsidR="00007EAF" w:rsidRPr="00007EAF">
        <w:rPr>
          <w:rFonts w:ascii="Courier New" w:eastAsia="Times New Roman" w:hAnsi="Courier New" w:cs="Courier New"/>
          <w:b/>
          <w:bCs/>
          <w:color w:val="000000"/>
          <w:sz w:val="20"/>
          <w:szCs w:val="20"/>
          <w:lang w:eastAsia="en-US"/>
        </w:rPr>
        <w:t xml:space="preserve">\"createVPNgw\":{\"value\":\"no\"}, </w:t>
      </w:r>
      <w:r w:rsidRPr="008C47A5">
        <w:rPr>
          <w:rFonts w:ascii="Courier New" w:eastAsia="Times New Roman" w:hAnsi="Courier New" w:cs="Courier New"/>
          <w:b/>
          <w:bCs/>
          <w:color w:val="000000"/>
          <w:sz w:val="20"/>
          <w:szCs w:val="20"/>
          <w:lang w:eastAsia="en-US"/>
        </w:rPr>
        <w:t>\"adminUsername\":{\"value\":\"lab-user\"}, \"adminPassword\":</w:t>
      </w:r>
      <w:r>
        <w:rPr>
          <w:rFonts w:ascii="Courier New" w:eastAsia="Times New Roman" w:hAnsi="Courier New" w:cs="Courier New"/>
          <w:b/>
          <w:bCs/>
          <w:color w:val="000000"/>
          <w:sz w:val="20"/>
          <w:szCs w:val="20"/>
          <w:lang w:eastAsia="en-US"/>
        </w:rPr>
        <w:t>{\"value\":\"Microsoft123!\"}}"</w:t>
      </w:r>
      <w:r w:rsidR="00007EAF">
        <w:rPr>
          <w:rFonts w:ascii="Courier New" w:eastAsia="Times New Roman" w:hAnsi="Courier New" w:cs="Courier New"/>
          <w:b/>
          <w:bCs/>
          <w:color w:val="000000"/>
          <w:sz w:val="20"/>
          <w:szCs w:val="20"/>
          <w:lang w:eastAsia="en-US"/>
        </w:rPr>
        <w:t xml:space="preserve"> </w:t>
      </w:r>
    </w:p>
    <w:p w14:paraId="5D08D8B6" w14:textId="77777777" w:rsidR="00F57052" w:rsidRDefault="00F57052" w:rsidP="00F57052">
      <w:pPr>
        <w:spacing w:before="0" w:line="240" w:lineRule="auto"/>
        <w:textAlignment w:val="center"/>
        <w:rPr>
          <w:rFonts w:ascii="Calibri" w:hAnsi="Calibri" w:cs="Calibri"/>
        </w:rPr>
      </w:pPr>
    </w:p>
    <w:p w14:paraId="615DACB8" w14:textId="4AA42AEF" w:rsidR="00F57052" w:rsidRDefault="00F57052" w:rsidP="00F57052">
      <w:pPr>
        <w:tabs>
          <w:tab w:val="left" w:pos="900"/>
        </w:tabs>
        <w:spacing w:before="0" w:line="240" w:lineRule="auto"/>
        <w:ind w:left="900"/>
        <w:textAlignment w:val="center"/>
        <w:rPr>
          <w:rFonts w:ascii="Calibri" w:hAnsi="Calibri" w:cs="Calibri"/>
        </w:rPr>
      </w:pPr>
      <w:r>
        <w:rPr>
          <w:rFonts w:ascii="Calibri" w:hAnsi="Calibri" w:cs="Calibri"/>
        </w:rPr>
        <w:lastRenderedPageBreak/>
        <w:t xml:space="preserve">Or alternatively use the following command </w:t>
      </w:r>
      <w:r w:rsidR="00F07F61">
        <w:rPr>
          <w:rFonts w:ascii="Calibri" w:hAnsi="Calibri" w:cs="Calibri"/>
        </w:rPr>
        <w:t xml:space="preserve">if you are using a </w:t>
      </w:r>
      <w:r w:rsidRPr="00F07F61">
        <w:rPr>
          <w:rFonts w:ascii="Calibri" w:hAnsi="Calibri" w:cs="Calibri"/>
          <w:b/>
        </w:rPr>
        <w:t>Linux</w:t>
      </w:r>
      <w:r w:rsidR="00F07F61">
        <w:rPr>
          <w:rFonts w:ascii="Calibri" w:hAnsi="Calibri" w:cs="Calibri"/>
        </w:rPr>
        <w:t xml:space="preserve"> operative system</w:t>
      </w:r>
      <w:r>
        <w:rPr>
          <w:rFonts w:ascii="Calibri" w:hAnsi="Calibri" w:cs="Calibri"/>
        </w:rPr>
        <w:t>:</w:t>
      </w:r>
    </w:p>
    <w:p w14:paraId="51AE1B0F" w14:textId="5142F889"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group deployment create --name netLab</w:t>
      </w:r>
      <w:r w:rsidR="009F7D7F">
        <w:rPr>
          <w:rFonts w:ascii="Courier New" w:eastAsia="Times New Roman" w:hAnsi="Courier New" w:cs="Courier New"/>
          <w:b/>
          <w:bCs/>
          <w:color w:val="000000"/>
          <w:sz w:val="20"/>
          <w:szCs w:val="20"/>
          <w:lang w:eastAsia="en-US"/>
        </w:rPr>
        <w:t>Deployment</w:t>
      </w:r>
      <w:r>
        <w:rPr>
          <w:rFonts w:ascii="Courier New" w:eastAsia="Times New Roman" w:hAnsi="Courier New" w:cs="Courier New"/>
          <w:b/>
          <w:bCs/>
          <w:color w:val="000000"/>
          <w:sz w:val="20"/>
          <w:szCs w:val="20"/>
          <w:lang w:eastAsia="en-US"/>
        </w:rPr>
        <w:t xml:space="preserve">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vnetTest --parameters '</w:t>
      </w:r>
      <w:r w:rsidR="002A1F39">
        <w:rPr>
          <w:rFonts w:ascii="Courier New" w:eastAsia="Times New Roman" w:hAnsi="Courier New" w:cs="Courier New"/>
          <w:b/>
          <w:bCs/>
          <w:color w:val="000000"/>
          <w:sz w:val="20"/>
          <w:szCs w:val="20"/>
          <w:lang w:eastAsia="en-US"/>
        </w:rPr>
        <w:t>{</w:t>
      </w:r>
      <w:r w:rsidR="00007EAF">
        <w:rPr>
          <w:rFonts w:ascii="Courier New" w:eastAsia="Times New Roman" w:hAnsi="Courier New" w:cs="Courier New"/>
          <w:b/>
          <w:bCs/>
          <w:color w:val="000000"/>
          <w:sz w:val="20"/>
          <w:szCs w:val="20"/>
          <w:lang w:eastAsia="en-US"/>
        </w:rPr>
        <w:t>"createVPNgw":{"value":"no</w:t>
      </w:r>
      <w:r w:rsidR="00007EAF" w:rsidRPr="00007EAF">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p>
    <w:p w14:paraId="36216C09" w14:textId="5317C7A3" w:rsidR="008C47A5" w:rsidRPr="00BD0C5F" w:rsidRDefault="008C47A5" w:rsidP="006658E8">
      <w:pPr>
        <w:spacing w:before="0" w:line="240" w:lineRule="auto"/>
        <w:textAlignment w:val="center"/>
        <w:rPr>
          <w:rFonts w:ascii="Calibri" w:hAnsi="Calibri" w:cs="Calibri"/>
        </w:rPr>
      </w:pPr>
    </w:p>
    <w:p w14:paraId="2462FFE6" w14:textId="31D1196B" w:rsidR="003C7EA3" w:rsidRPr="003C7EA3" w:rsidRDefault="003C7EA3" w:rsidP="003C7EA3">
      <w:pPr>
        <w:tabs>
          <w:tab w:val="num" w:pos="900"/>
        </w:tabs>
        <w:spacing w:before="0" w:line="240" w:lineRule="auto"/>
        <w:textAlignment w:val="center"/>
        <w:rPr>
          <w:rFonts w:ascii="Calibri" w:hAnsi="Calibri" w:cs="Calibri"/>
        </w:rPr>
      </w:pPr>
    </w:p>
    <w:p w14:paraId="74F9B2B2" w14:textId="2AB4A6FF" w:rsidR="001B6110" w:rsidRPr="001B6110" w:rsidRDefault="00F57052" w:rsidP="001B6110">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Since the previous command will take a while</w:t>
      </w:r>
      <w:r w:rsidR="0010666A">
        <w:rPr>
          <w:rFonts w:ascii="Calibri" w:hAnsi="Calibri" w:cs="Calibri"/>
        </w:rPr>
        <w:t xml:space="preserve"> (around 15</w:t>
      </w:r>
      <w:r w:rsidR="00B37FEF">
        <w:rPr>
          <w:rFonts w:ascii="Calibri" w:hAnsi="Calibri" w:cs="Calibri"/>
        </w:rPr>
        <w:t xml:space="preserve"> minutes)</w:t>
      </w:r>
      <w:r>
        <w:rPr>
          <w:rFonts w:ascii="Calibri" w:hAnsi="Calibri" w:cs="Calibri"/>
        </w:rPr>
        <w:t xml:space="preserve">, open </w:t>
      </w:r>
      <w:r w:rsidR="003C7EA3">
        <w:rPr>
          <w:rFonts w:ascii="Calibri" w:hAnsi="Calibri" w:cs="Calibri"/>
        </w:rPr>
        <w:t xml:space="preserve">another </w:t>
      </w:r>
      <w:r>
        <w:rPr>
          <w:rFonts w:ascii="Calibri" w:hAnsi="Calibri" w:cs="Calibri"/>
        </w:rPr>
        <w:t>command window</w:t>
      </w:r>
      <w:r w:rsidR="00A95587">
        <w:rPr>
          <w:rFonts w:ascii="Calibri" w:hAnsi="Calibri" w:cs="Calibri"/>
        </w:rPr>
        <w:t xml:space="preserve"> (see Step 1 for detailed instructions)</w:t>
      </w:r>
      <w:r>
        <w:rPr>
          <w:rFonts w:ascii="Calibri" w:hAnsi="Calibri" w:cs="Calibri"/>
        </w:rPr>
        <w:t xml:space="preserve"> to monitor the deployment progress</w:t>
      </w:r>
      <w:r w:rsidR="00A95587">
        <w:rPr>
          <w:rFonts w:ascii="Calibri" w:hAnsi="Calibri" w:cs="Calibri"/>
        </w:rPr>
        <w:t xml:space="preserve">. Note you </w:t>
      </w:r>
      <w:r w:rsidR="00F07F61">
        <w:rPr>
          <w:rFonts w:ascii="Calibri" w:hAnsi="Calibri" w:cs="Calibri"/>
        </w:rPr>
        <w:t xml:space="preserve">might </w:t>
      </w:r>
      <w:r w:rsidR="00A95587">
        <w:rPr>
          <w:rFonts w:ascii="Calibri" w:hAnsi="Calibri" w:cs="Calibri"/>
        </w:rPr>
        <w:t>have to login in this second window too</w:t>
      </w:r>
      <w:r>
        <w:rPr>
          <w:rFonts w:ascii="Calibri" w:hAnsi="Calibri" w:cs="Calibri"/>
        </w:rPr>
        <w:t>:</w:t>
      </w:r>
    </w:p>
    <w:p w14:paraId="0D6F384E" w14:textId="77777777" w:rsidR="00007EAF" w:rsidRDefault="00007EAF"/>
    <w:p w14:paraId="621B2985" w14:textId="02930E19" w:rsidR="00A53042" w:rsidRDefault="00A53042" w:rsidP="00A5304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group deployment list -o table</w:t>
      </w:r>
    </w:p>
    <w:p w14:paraId="1C2EF485" w14:textId="52EC9A08"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Name               Timestamp                         State</w:t>
      </w:r>
    </w:p>
    <w:p w14:paraId="506761B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  --------------------------------  ---------</w:t>
      </w:r>
    </w:p>
    <w:p w14:paraId="291D7E2E"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netLabDeployment   2017-05-31T12:53:14.356430+00:00  Running</w:t>
      </w:r>
    </w:p>
    <w:p w14:paraId="6B7E817A"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vnets              2017-05-31T12:53:15.432504+00:00  Running</w:t>
      </w:r>
    </w:p>
    <w:p w14:paraId="6F3A0C32"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myVnet2gwPip       2017-05-31T12:54:01.269362+00:00  Succeeded</w:t>
      </w:r>
    </w:p>
    <w:p w14:paraId="20F2C324"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myVnet2VpnGw       2017-05-31T12:54:04.520690+00:00  Succeeded</w:t>
      </w:r>
    </w:p>
    <w:p w14:paraId="1C3501F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myVnet3gwPip       2017-05-31T12:54:06.677480+00:00  Succeeded</w:t>
      </w:r>
    </w:p>
    <w:p w14:paraId="389A0C72"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myVnet5gwPip       2017-05-31T12:54:08.114017+00:00  Succeeded</w:t>
      </w:r>
    </w:p>
    <w:p w14:paraId="08DC3A79"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myVnet2-vm1-nic    2017-05-31T12:54:09.767721+00:00  Succeeded</w:t>
      </w:r>
    </w:p>
    <w:p w14:paraId="03BBEB42"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myVnet3VpnGw       2017-05-31T12:54:11.756773+00:00  Succeeded</w:t>
      </w:r>
    </w:p>
    <w:p w14:paraId="5B3CF866"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myVnet5VpnGw       2017-05-31T12:54:14.110660+00:00  Succeeded</w:t>
      </w:r>
    </w:p>
    <w:p w14:paraId="4D124E73"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myVnet3-vm1-nic    2017-05-31T12:54:14.319337+00:00  Succeeded</w:t>
      </w:r>
    </w:p>
    <w:p w14:paraId="5258731C"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myVnet-template-1  2017-05-31T12:54:14.781841+00:00  Running</w:t>
      </w:r>
    </w:p>
    <w:p w14:paraId="2644D124"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myVnet5-vm1-nic    2017-05-31T12:54:18.310111+00:00  Succeeded</w:t>
      </w:r>
    </w:p>
    <w:p w14:paraId="39180EFF"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myVnet4gwPip       2017-05-31T12:54:23.655716+00:00  Succeeded</w:t>
      </w:r>
    </w:p>
    <w:p w14:paraId="6B0419F6"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myVnet4-vm1-nic    2017-05-31T12:54:26.419827+00:00  Succeeded</w:t>
      </w:r>
    </w:p>
    <w:p w14:paraId="1764DD9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myVnet1gwPip       2017-05-31T12:54:27.213831+00:00  Succeeded</w:t>
      </w:r>
    </w:p>
    <w:p w14:paraId="1395C100"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myVnet4VpnGw       2017-05-31T12:54:28.323065+00:00  Succeeded</w:t>
      </w:r>
    </w:p>
    <w:p w14:paraId="7319D9F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myVnet1VpnGw       2017-05-31T12:54:32.165939+00:00  Succeeded</w:t>
      </w:r>
    </w:p>
    <w:p w14:paraId="41CCB991"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myVnet1-vm         2017-05-31T12:54:34.676944+00:00  Running</w:t>
      </w:r>
    </w:p>
    <w:p w14:paraId="65F7D6DA"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myVnet1-vm1-nic    2017-05-31T12:54:40.269975+00:00  Succeeded</w:t>
      </w:r>
    </w:p>
    <w:p w14:paraId="6FFA479A"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myVnet5-vm         2017-05-31T12:56:47.587565+00:00  Succeeded</w:t>
      </w:r>
    </w:p>
    <w:p w14:paraId="6F99DA0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myVnet-template-5  2017-05-31T12:56:49.536687+00:00  Succeeded</w:t>
      </w:r>
    </w:p>
    <w:p w14:paraId="7C4F0F5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myVnet3-vm         2017-05-31T12:57:57.968050+00:00  Succeeded</w:t>
      </w:r>
    </w:p>
    <w:p w14:paraId="000C8F1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myVnet4-vm         2017-05-31T12:58:01.651398+00:00  Succeeded</w:t>
      </w:r>
    </w:p>
    <w:p w14:paraId="7CDA4363"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lastRenderedPageBreak/>
        <w:t>myVnet-template-3  2017-05-31T12:58:02.165299+00:00  Succeeded</w:t>
      </w:r>
    </w:p>
    <w:p w14:paraId="5C582B9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myVnet2-vm         2017-05-31T12:58:06.922410+00:00  Succeeded</w:t>
      </w:r>
    </w:p>
    <w:p w14:paraId="3D8D4CCC"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myVnet-template-4  2017-05-31T12:58:15.458722+00:00  Succeeded</w:t>
      </w:r>
    </w:p>
    <w:p w14:paraId="5E907BE5" w14:textId="70C7FB22" w:rsidR="00F57052" w:rsidRPr="00BD0C5F"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F57052">
        <w:rPr>
          <w:rFonts w:ascii="Courier New" w:eastAsia="Times New Roman" w:hAnsi="Courier New" w:cs="Courier New"/>
          <w:bCs/>
          <w:color w:val="000000"/>
          <w:sz w:val="20"/>
          <w:szCs w:val="20"/>
          <w:lang w:eastAsia="en-US"/>
        </w:rPr>
        <w:t>myVnet-template-2  2017-05-31T12:58:23.248256+00:00  Succeeded</w:t>
      </w:r>
    </w:p>
    <w:p w14:paraId="3C83D4D3" w14:textId="467F3EC9" w:rsidR="00A53042" w:rsidRDefault="00A53042"/>
    <w:p w14:paraId="1A989112" w14:textId="77777777" w:rsidR="00A53042" w:rsidRDefault="00A53042"/>
    <w:p w14:paraId="4B02C366" w14:textId="6B8DDDD3"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3" w:name="_Toc484908698"/>
      <w:r>
        <w:lastRenderedPageBreak/>
        <w:t>L</w:t>
      </w:r>
      <w:r w:rsidR="00970FD8">
        <w:t>ab</w:t>
      </w:r>
      <w:r w:rsidR="00316898">
        <w:t xml:space="preserve"> </w:t>
      </w:r>
      <w:r w:rsidR="00D16D3E">
        <w:t>1</w:t>
      </w:r>
      <w:r w:rsidR="00970FD8">
        <w:t xml:space="preserve">: </w:t>
      </w:r>
      <w:r w:rsidR="00D16D3E">
        <w:t>Explore Lab environment</w:t>
      </w:r>
      <w:bookmarkEnd w:id="3"/>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73BE7B0D" w:rsidR="001B6110" w:rsidRDefault="00A95587"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 xml:space="preserve">You don’t need to wait until all objects in the template have been successfully deployed. In your second terminal window, start exploring </w:t>
      </w:r>
      <w:r w:rsidR="00D052C2">
        <w:rPr>
          <w:rFonts w:ascii="Calibri" w:hAnsi="Calibri" w:cs="Calibri"/>
        </w:rPr>
        <w:t>the objects created by the ARM template: vnets, subnets, VMs, interfaces, public IP addresses, etc. Save the output of these commands</w:t>
      </w:r>
      <w:r>
        <w:rPr>
          <w:rFonts w:ascii="Calibri" w:hAnsi="Calibri" w:cs="Calibri"/>
        </w:rPr>
        <w:t xml:space="preserve"> (copying and pasting to a text file for example)</w:t>
      </w:r>
      <w:r w:rsidR="000B579D">
        <w:rPr>
          <w:rFonts w:ascii="Calibri" w:hAnsi="Calibri" w:cs="Calibri"/>
        </w:rPr>
        <w:t>.</w:t>
      </w:r>
    </w:p>
    <w:p w14:paraId="09B87287" w14:textId="6DCB10E3" w:rsidR="00D052C2" w:rsidRDefault="00D052C2" w:rsidP="00D052C2">
      <w:pPr>
        <w:spacing w:before="0" w:line="240" w:lineRule="auto"/>
        <w:textAlignment w:val="center"/>
        <w:rPr>
          <w:rFonts w:ascii="Calibri" w:hAnsi="Calibri" w:cs="Calibri"/>
        </w:rPr>
      </w:pPr>
    </w:p>
    <w:p w14:paraId="31DFD31F" w14:textId="68F7A519"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r w:rsidR="00A95587">
        <w:rPr>
          <w:rFonts w:ascii="Calibri" w:hAnsi="Calibri" w:cs="Calibri"/>
        </w:rPr>
        <w:t>.</w:t>
      </w:r>
    </w:p>
    <w:p w14:paraId="7F858E00" w14:textId="522E1BBF" w:rsidR="00A95587" w:rsidRDefault="00A95587" w:rsidP="00D052C2">
      <w:pPr>
        <w:spacing w:before="0" w:line="240" w:lineRule="auto"/>
        <w:ind w:left="720"/>
        <w:textAlignment w:val="center"/>
        <w:rPr>
          <w:rFonts w:ascii="Calibri" w:hAnsi="Calibri" w:cs="Calibri"/>
        </w:rPr>
      </w:pPr>
    </w:p>
    <w:p w14:paraId="4DEB5530" w14:textId="280FE56E" w:rsidR="00A95587" w:rsidRDefault="00A95587" w:rsidP="00D052C2">
      <w:pPr>
        <w:spacing w:before="0" w:line="240" w:lineRule="auto"/>
        <w:ind w:left="720"/>
        <w:textAlignment w:val="center"/>
        <w:rPr>
          <w:rFonts w:ascii="Calibri" w:hAnsi="Calibri" w:cs="Calibri"/>
        </w:rPr>
      </w:pPr>
      <w:r>
        <w:rPr>
          <w:rFonts w:ascii="Calibri" w:hAnsi="Calibri" w:cs="Calibri"/>
        </w:rPr>
        <w:t>Note that the output of these commands might be different, if the template deployment from lab 0 is not completed yet.</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Overall vnet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7141" cy="2130044"/>
                    </a:xfrm>
                    <a:prstGeom prst="rect">
                      <a:avLst/>
                    </a:prstGeom>
                  </pic:spPr>
                </pic:pic>
              </a:graphicData>
            </a:graphic>
          </wp:inline>
        </w:drawing>
      </w:r>
    </w:p>
    <w:p w14:paraId="23812102" w14:textId="07B1CABA" w:rsidR="00D052C2" w:rsidRDefault="001501C5" w:rsidP="00D052C2">
      <w:pPr>
        <w:spacing w:before="0" w:line="240" w:lineRule="auto"/>
        <w:ind w:left="720"/>
        <w:jc w:val="center"/>
        <w:textAlignment w:val="center"/>
        <w:rPr>
          <w:rFonts w:ascii="Calibri" w:hAnsi="Calibri" w:cs="Calibri"/>
        </w:rPr>
      </w:pPr>
      <w:r>
        <w:rPr>
          <w:rFonts w:ascii="Calibri" w:hAnsi="Calibri" w:cs="Calibri"/>
          <w:b/>
        </w:rPr>
        <w:t>Figure 2</w:t>
      </w:r>
      <w:r w:rsidR="00D052C2">
        <w:rPr>
          <w:rFonts w:ascii="Calibri" w:hAnsi="Calibri" w:cs="Calibri"/>
        </w:rPr>
        <w:t>. Subnet design of every vnet</w:t>
      </w:r>
    </w:p>
    <w:p w14:paraId="63173D37" w14:textId="77777777" w:rsidR="00804A89" w:rsidRDefault="00804A89" w:rsidP="00D052C2">
      <w:pPr>
        <w:spacing w:before="0" w:line="240" w:lineRule="auto"/>
        <w:ind w:left="720"/>
        <w:textAlignment w:val="center"/>
        <w:rPr>
          <w:rFonts w:ascii="Calibri" w:hAnsi="Calibri" w:cs="Calibri"/>
        </w:rPr>
      </w:pPr>
    </w:p>
    <w:p w14:paraId="4911010E" w14:textId="1FD5AB3E"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lastRenderedPageBreak/>
        <w:t>az network vnet list -o table</w:t>
      </w:r>
    </w:p>
    <w:p w14:paraId="2C6246A3" w14:textId="026EF5C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Location    Name           ProvisioningState    ResourceGroup    </w:t>
      </w:r>
    </w:p>
    <w:p w14:paraId="513C98CE" w14:textId="77F6FF63"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  -------------  -------------------  ---------------  </w:t>
      </w:r>
    </w:p>
    <w:p w14:paraId="65EA1A16" w14:textId="543908A1"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myVnet1        Succeeded            vnetTest         </w:t>
      </w:r>
    </w:p>
    <w:p w14:paraId="60F7986E" w14:textId="25707E40"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myVnet2        Succeeded            vnetTest         </w:t>
      </w:r>
    </w:p>
    <w:p w14:paraId="159F9705" w14:textId="7534CB0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myVnet3        Succeeded            vnetTest         </w:t>
      </w:r>
    </w:p>
    <w:p w14:paraId="2671533D" w14:textId="5DC5D022"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myVnet4        Succeeded            vnetTest         </w:t>
      </w:r>
    </w:p>
    <w:p w14:paraId="54E04861" w14:textId="52EA6926" w:rsidR="001B6110"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myVnet5        Succeeded            vnetTest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B37FEF">
        <w:rPr>
          <w:rFonts w:eastAsia="Times New Roman"/>
          <w:b/>
          <w:i/>
          <w:lang w:eastAsia="en-US"/>
        </w:rPr>
        <w:t>Note</w:t>
      </w:r>
      <w:r w:rsidRPr="00E60BBA">
        <w:rPr>
          <w:rFonts w:eastAsia="Times New Roman"/>
          <w:i/>
          <w:lang w:eastAsia="en-US"/>
        </w:rPr>
        <w:t>: Some columns of the ouput above have been removed for clarity purposes.</w:t>
      </w:r>
    </w:p>
    <w:p w14:paraId="2D6C4A98" w14:textId="77777777" w:rsidR="00804A89" w:rsidRDefault="00804A89" w:rsidP="001B6110">
      <w:pPr>
        <w:shd w:val="clear" w:color="auto" w:fill="FFFFFF"/>
        <w:spacing w:before="0" w:after="240" w:line="339" w:lineRule="atLeast"/>
        <w:jc w:val="both"/>
        <w:rPr>
          <w:rFonts w:eastAsia="Times New Roman"/>
          <w:lang w:eastAsia="en-US"/>
        </w:rPr>
      </w:pPr>
    </w:p>
    <w:p w14:paraId="331932BC" w14:textId="3FEE20C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az network vnet subnet list --vnet-name myVnet1 -o table</w:t>
      </w:r>
    </w:p>
    <w:p w14:paraId="68BC1A2E"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AddressPrefix    Name            ProvisioningState    ResourceGroup</w:t>
      </w:r>
    </w:p>
    <w:p w14:paraId="13454648"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  ---------------</w:t>
      </w:r>
    </w:p>
    <w:p w14:paraId="63A5FD63"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10.1.0.0/24      GatewaySubnet   Succeeded            vnetTest</w:t>
      </w:r>
    </w:p>
    <w:p w14:paraId="71F6B8DF"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10.1.1.0/24      myVnet1Subnet1  Succeeded            vnetTest</w:t>
      </w:r>
    </w:p>
    <w:p w14:paraId="211F312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10.1.2.0/24      myVnet1Subnet2  Succeeded            vnetTest</w:t>
      </w:r>
    </w:p>
    <w:p w14:paraId="5DD38F6A" w14:textId="44ADA5F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10.1.3.0/24      myVnet1Subnet3  Succeeded            vnetTest</w:t>
      </w:r>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BFB4164"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az vm list -o table</w:t>
      </w:r>
    </w:p>
    <w:p w14:paraId="44BFA87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Name            ResourceGroup    Location</w:t>
      </w:r>
    </w:p>
    <w:p w14:paraId="07AE572A"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w:t>
      </w:r>
    </w:p>
    <w:p w14:paraId="6B871FF5"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myVnet1vm       VNETTEST         westeurope</w:t>
      </w:r>
    </w:p>
    <w:p w14:paraId="39E1DB6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myVnet2vm       VNETTEST         westeurope</w:t>
      </w:r>
    </w:p>
    <w:p w14:paraId="28AB2A1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myVnet3vm       VNETTEST         westeurope</w:t>
      </w:r>
    </w:p>
    <w:p w14:paraId="497A206D"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myVnet4vm       VNETTEST         westeurope</w:t>
      </w:r>
    </w:p>
    <w:p w14:paraId="6D3AC34C"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myVnet5vm       VNETTEST         westeurope</w:t>
      </w:r>
    </w:p>
    <w:p w14:paraId="02632250" w14:textId="77777777" w:rsidR="00D052C2" w:rsidRPr="008C47A5"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nva-1           VNETTEST         westeurope</w:t>
      </w:r>
    </w:p>
    <w:p w14:paraId="13939CA8" w14:textId="204EB613" w:rsidR="00D052C2" w:rsidRPr="008C47A5"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nva-2           VNETTEST         westeurope</w:t>
      </w:r>
    </w:p>
    <w:p w14:paraId="06ABAA02" w14:textId="2F398502" w:rsidR="00612B84" w:rsidRPr="008C47A5"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vnet1-vm2       VNETTEST         westeurope</w:t>
      </w:r>
    </w:p>
    <w:p w14:paraId="3261C8E0" w14:textId="298E6A08" w:rsidR="00D052C2" w:rsidRPr="008C47A5" w:rsidRDefault="00D052C2" w:rsidP="001B6110">
      <w:pPr>
        <w:shd w:val="clear" w:color="auto" w:fill="FFFFFF"/>
        <w:spacing w:before="0" w:after="240" w:line="339" w:lineRule="atLeast"/>
        <w:jc w:val="both"/>
        <w:rPr>
          <w:rFonts w:eastAsia="Times New Roman"/>
          <w:lang w:val="de-DE" w:eastAsia="en-US"/>
        </w:rPr>
      </w:pPr>
    </w:p>
    <w:p w14:paraId="2B1084AE" w14:textId="61C07A7A"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az network nic list -o table</w:t>
      </w:r>
    </w:p>
    <w:p w14:paraId="33BED942" w14:textId="0C7569C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Location    Name               Primary    </w:t>
      </w:r>
      <w:r>
        <w:rPr>
          <w:rFonts w:ascii="Courier New" w:eastAsia="Times New Roman" w:hAnsi="Courier New" w:cs="Courier New"/>
          <w:bCs/>
          <w:color w:val="000000"/>
          <w:sz w:val="20"/>
          <w:szCs w:val="20"/>
          <w:lang w:eastAsia="en-US"/>
        </w:rPr>
        <w:t>MacAddress         Ip</w:t>
      </w:r>
      <w:r w:rsidRPr="00E60BBA">
        <w:rPr>
          <w:rFonts w:ascii="Courier New" w:eastAsia="Times New Roman" w:hAnsi="Courier New" w:cs="Courier New"/>
          <w:bCs/>
          <w:color w:val="000000"/>
          <w:sz w:val="20"/>
          <w:szCs w:val="20"/>
          <w:lang w:eastAsia="en-US"/>
        </w:rPr>
        <w:t>Forwarding</w:t>
      </w:r>
    </w:p>
    <w:p w14:paraId="3BA18ED8" w14:textId="6047B64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  -----------------  ---------  -----------------  </w:t>
      </w:r>
      <w:r>
        <w:rPr>
          <w:rFonts w:ascii="Courier New" w:eastAsia="Times New Roman" w:hAnsi="Courier New" w:cs="Courier New"/>
          <w:bCs/>
          <w:color w:val="000000"/>
          <w:sz w:val="20"/>
          <w:szCs w:val="20"/>
          <w:lang w:eastAsia="en-US"/>
        </w:rPr>
        <w:t>-------------</w:t>
      </w:r>
    </w:p>
    <w:p w14:paraId="3B7033C4" w14:textId="3D0FE0D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myVnet1vmnic       True       00-0D-3A-21-24-6B</w:t>
      </w:r>
    </w:p>
    <w:p w14:paraId="5A7EC6EF" w14:textId="12AB98F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myVnet2vmnic       True       00-0D-3A-24-E2-3A</w:t>
      </w:r>
    </w:p>
    <w:p w14:paraId="4CA2ABC5" w14:textId="5F9EA4F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myVnet3vmnic       True       00-0D-3A-21-3B-CB</w:t>
      </w:r>
    </w:p>
    <w:p w14:paraId="17A48274" w14:textId="08D40BA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myVnet4vmnic       True       00-0D-3A-23-C8-96</w:t>
      </w:r>
    </w:p>
    <w:p w14:paraId="1D2D6679" w14:textId="4A2729E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myVnet5vmnic       True       00-0D-3A-23-C9-68</w:t>
      </w:r>
    </w:p>
    <w:p w14:paraId="71C0EAA0" w14:textId="3D2F0291"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westeurope </w:t>
      </w:r>
      <w:r w:rsidR="006652C7">
        <w:rPr>
          <w:rFonts w:ascii="Courier New" w:eastAsia="Times New Roman" w:hAnsi="Courier New" w:cs="Courier New"/>
          <w:bCs/>
          <w:color w:val="000000"/>
          <w:sz w:val="20"/>
          <w:szCs w:val="20"/>
          <w:lang w:eastAsia="en-US"/>
        </w:rPr>
        <w:t xml:space="preserve"> linuxnva-1</w:t>
      </w:r>
      <w:r w:rsidR="003C7EA3">
        <w:rPr>
          <w:rFonts w:ascii="Courier New" w:eastAsia="Times New Roman" w:hAnsi="Courier New" w:cs="Courier New"/>
          <w:bCs/>
          <w:color w:val="000000"/>
          <w:sz w:val="20"/>
          <w:szCs w:val="20"/>
          <w:lang w:eastAsia="en-US"/>
        </w:rPr>
        <w:t xml:space="preserve">-nic0   </w:t>
      </w:r>
      <w:r w:rsidRPr="00E60BBA">
        <w:rPr>
          <w:rFonts w:ascii="Courier New" w:eastAsia="Times New Roman" w:hAnsi="Courier New" w:cs="Courier New"/>
          <w:bCs/>
          <w:color w:val="000000"/>
          <w:sz w:val="20"/>
          <w:szCs w:val="20"/>
          <w:lang w:eastAsia="en-US"/>
        </w:rPr>
        <w:t xml:space="preserve"> True       00-0D-3A-28-86-EA  True</w:t>
      </w:r>
    </w:p>
    <w:p w14:paraId="10F5DE96" w14:textId="09FCFDB0"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westeurope </w:t>
      </w:r>
      <w:r w:rsidR="006652C7">
        <w:rPr>
          <w:rFonts w:ascii="Courier New" w:eastAsia="Times New Roman" w:hAnsi="Courier New" w:cs="Courier New"/>
          <w:bCs/>
          <w:color w:val="000000"/>
          <w:sz w:val="20"/>
          <w:szCs w:val="20"/>
          <w:lang w:eastAsia="en-US"/>
        </w:rPr>
        <w:t xml:space="preserve"> linuxnva-1</w:t>
      </w:r>
      <w:r w:rsidR="000A00A9">
        <w:rPr>
          <w:rFonts w:ascii="Courier New" w:eastAsia="Times New Roman" w:hAnsi="Courier New" w:cs="Courier New"/>
          <w:bCs/>
          <w:color w:val="000000"/>
          <w:sz w:val="20"/>
          <w:szCs w:val="20"/>
          <w:lang w:eastAsia="en-US"/>
        </w:rPr>
        <w:t xml:space="preserve">-nic1   </w:t>
      </w:r>
      <w:r w:rsidRPr="00E60BBA">
        <w:rPr>
          <w:rFonts w:ascii="Courier New" w:eastAsia="Times New Roman" w:hAnsi="Courier New" w:cs="Courier New"/>
          <w:bCs/>
          <w:color w:val="000000"/>
          <w:sz w:val="20"/>
          <w:szCs w:val="20"/>
          <w:lang w:eastAsia="en-US"/>
        </w:rPr>
        <w:t xml:space="preserve">            00-0D-3A-28-80-E5  True</w:t>
      </w:r>
    </w:p>
    <w:p w14:paraId="4368C7AE" w14:textId="74D238E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nva-2-nic0         True       00-0D-3A-28-85-0E  True</w:t>
      </w:r>
    </w:p>
    <w:p w14:paraId="23CA12EF" w14:textId="3F8C5450" w:rsidR="00D052C2"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nva-2-nic1                    00-0D-3A-28-8C-78  True</w:t>
      </w:r>
    </w:p>
    <w:p w14:paraId="058B49D3" w14:textId="08225808" w:rsidR="00612B84"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w:t>
      </w:r>
      <w:r w:rsidRPr="00612B84">
        <w:rPr>
          <w:rFonts w:ascii="Courier New" w:eastAsia="Times New Roman" w:hAnsi="Courier New" w:cs="Courier New"/>
          <w:bCs/>
          <w:color w:val="000000"/>
          <w:sz w:val="20"/>
          <w:szCs w:val="20"/>
          <w:lang w:eastAsia="en-US"/>
        </w:rPr>
        <w:t xml:space="preserve">esteurope  vnet1-vm2nic </w:t>
      </w:r>
      <w:r>
        <w:rPr>
          <w:rFonts w:ascii="Courier New" w:eastAsia="Times New Roman" w:hAnsi="Courier New" w:cs="Courier New"/>
          <w:bCs/>
          <w:color w:val="000000"/>
          <w:sz w:val="20"/>
          <w:szCs w:val="20"/>
          <w:lang w:eastAsia="en-US"/>
        </w:rPr>
        <w:t xml:space="preserve">      </w:t>
      </w:r>
      <w:r w:rsidRPr="00612B84">
        <w:rPr>
          <w:rFonts w:ascii="Courier New" w:eastAsia="Times New Roman" w:hAnsi="Courier New" w:cs="Courier New"/>
          <w:bCs/>
          <w:color w:val="000000"/>
          <w:sz w:val="20"/>
          <w:szCs w:val="20"/>
          <w:lang w:eastAsia="en-US"/>
        </w:rPr>
        <w:t xml:space="preserve">True  </w:t>
      </w:r>
      <w:r w:rsidR="0010666A">
        <w:rPr>
          <w:rFonts w:ascii="Courier New" w:eastAsia="Times New Roman" w:hAnsi="Courier New" w:cs="Courier New"/>
          <w:bCs/>
          <w:color w:val="000000"/>
          <w:sz w:val="20"/>
          <w:szCs w:val="20"/>
          <w:lang w:eastAsia="en-US"/>
        </w:rPr>
        <w:t xml:space="preserve">     00-0D-3A-27-30-3D         </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11D2B0A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az network public-ip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r w:rsidR="00E60BBA" w:rsidRPr="00FD6CEA">
        <w:rPr>
          <w:rFonts w:ascii="Courier New" w:eastAsia="Times New Roman" w:hAnsi="Courier New" w:cs="Courier New"/>
          <w:bCs/>
          <w:color w:val="000000"/>
          <w:sz w:val="20"/>
          <w:szCs w:val="20"/>
          <w:lang w:eastAsia="en-US"/>
        </w:rPr>
        <w:t>PublicIpAllocationMethod    ResourceGroup    IpAddress</w:t>
      </w:r>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246E6511" w14:textId="78541B46"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myVnet1vmpip       Dynamic                     vnetTest       </w:t>
      </w:r>
      <w:r w:rsidR="000A00A9">
        <w:rPr>
          <w:rFonts w:ascii="Courier New" w:eastAsia="Times New Roman" w:hAnsi="Courier New" w:cs="Courier New"/>
          <w:bCs/>
          <w:color w:val="000000"/>
          <w:sz w:val="20"/>
          <w:szCs w:val="20"/>
          <w:lang w:eastAsia="en-US"/>
        </w:rPr>
        <w:t xml:space="preserve">  1.1.1.1</w:t>
      </w:r>
    </w:p>
    <w:p w14:paraId="3A280735" w14:textId="22D32F47"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myVnet2vmpip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2.2.2.2</w:t>
      </w:r>
    </w:p>
    <w:p w14:paraId="2CA9416A" w14:textId="42950E31"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myVnet3vmpip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3.3.3.3</w:t>
      </w:r>
    </w:p>
    <w:p w14:paraId="743F4C15" w14:textId="1F7AA1E5"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myVnet4vmpip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4.4.4.4</w:t>
      </w:r>
    </w:p>
    <w:p w14:paraId="3B56B3E5" w14:textId="0970E92F"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myVnet5vmpip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5.5.5.</w:t>
      </w:r>
      <w:r w:rsidRPr="00FD6CEA">
        <w:rPr>
          <w:rFonts w:ascii="Courier New" w:eastAsia="Times New Roman" w:hAnsi="Courier New" w:cs="Courier New"/>
          <w:bCs/>
          <w:color w:val="000000"/>
          <w:sz w:val="20"/>
          <w:szCs w:val="20"/>
          <w:lang w:eastAsia="en-US"/>
        </w:rPr>
        <w:t>5</w:t>
      </w:r>
    </w:p>
    <w:p w14:paraId="0840322F" w14:textId="5529FC1C"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nvaPip-1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11.11.11.11</w:t>
      </w:r>
    </w:p>
    <w:p w14:paraId="21D1EE52" w14:textId="50CDAD04"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nvaPip-2           Dynamic                     vnetTest       </w:t>
      </w:r>
      <w:r w:rsidR="000A00A9">
        <w:rPr>
          <w:rFonts w:ascii="Courier New" w:eastAsia="Times New Roman" w:hAnsi="Courier New" w:cs="Courier New"/>
          <w:bCs/>
          <w:color w:val="000000"/>
          <w:sz w:val="20"/>
          <w:szCs w:val="20"/>
          <w:lang w:eastAsia="en-US"/>
        </w:rPr>
        <w:t xml:space="preserve">  12.12.12.12</w:t>
      </w:r>
    </w:p>
    <w:p w14:paraId="29B2C4FF" w14:textId="2753D00A" w:rsidR="00612B84"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612B84">
        <w:rPr>
          <w:rFonts w:ascii="Courier New" w:eastAsia="Times New Roman" w:hAnsi="Courier New" w:cs="Courier New"/>
          <w:bCs/>
          <w:color w:val="000000"/>
          <w:sz w:val="20"/>
          <w:szCs w:val="20"/>
          <w:lang w:eastAsia="en-US"/>
        </w:rPr>
        <w:t xml:space="preserve">vnet1-vm2pip       Dynamic      </w:t>
      </w:r>
      <w:r>
        <w:rPr>
          <w:rFonts w:ascii="Courier New" w:eastAsia="Times New Roman" w:hAnsi="Courier New" w:cs="Courier New"/>
          <w:bCs/>
          <w:color w:val="000000"/>
          <w:sz w:val="20"/>
          <w:szCs w:val="20"/>
          <w:lang w:eastAsia="en-US"/>
        </w:rPr>
        <w:t xml:space="preserve">               vnetTest       </w:t>
      </w:r>
      <w:r w:rsidR="000A00A9">
        <w:rPr>
          <w:rFonts w:ascii="Courier New" w:eastAsia="Times New Roman" w:hAnsi="Courier New" w:cs="Courier New"/>
          <w:bCs/>
          <w:color w:val="000000"/>
          <w:sz w:val="20"/>
          <w:szCs w:val="20"/>
          <w:lang w:eastAsia="en-US"/>
        </w:rPr>
        <w:t xml:space="preserve">  </w:t>
      </w:r>
      <w:r w:rsidR="00B37FEF">
        <w:rPr>
          <w:rFonts w:ascii="Courier New" w:eastAsia="Times New Roman" w:hAnsi="Courier New" w:cs="Courier New"/>
          <w:bCs/>
          <w:color w:val="000000"/>
          <w:sz w:val="20"/>
          <w:szCs w:val="20"/>
          <w:lang w:eastAsia="en-US"/>
        </w:rPr>
        <w:t>1.1.1.2</w:t>
      </w:r>
    </w:p>
    <w:p w14:paraId="0DB090F1" w14:textId="7C8D97D8"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vnet4gwPip         Dynamic                     vnetTest       </w:t>
      </w:r>
    </w:p>
    <w:p w14:paraId="7A469FEA" w14:textId="14243CB9" w:rsid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vnet5gwPip         Dynamic                     vnetTest       </w:t>
      </w:r>
    </w:p>
    <w:p w14:paraId="3FBFCD1D" w14:textId="77777777" w:rsidR="00612B84" w:rsidRPr="00D052C2"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p>
    <w:p w14:paraId="2BED8022" w14:textId="3642E3C3" w:rsidR="00FD6CEA" w:rsidRPr="00E60BBA" w:rsidRDefault="00FD6CEA" w:rsidP="00FD6CEA">
      <w:pPr>
        <w:shd w:val="clear" w:color="auto" w:fill="FFFFFF"/>
        <w:spacing w:before="0" w:after="120" w:line="339" w:lineRule="atLeast"/>
        <w:jc w:val="both"/>
        <w:rPr>
          <w:rFonts w:eastAsia="Times New Roman"/>
          <w:i/>
          <w:lang w:eastAsia="en-US"/>
        </w:rPr>
      </w:pPr>
      <w:r w:rsidRPr="00B37FEF">
        <w:rPr>
          <w:rFonts w:eastAsia="Times New Roman"/>
          <w:b/>
          <w:i/>
          <w:lang w:eastAsia="en-US"/>
        </w:rPr>
        <w:t>Note</w:t>
      </w:r>
      <w:r w:rsidRPr="00E60BBA">
        <w:rPr>
          <w:rFonts w:eastAsia="Times New Roman"/>
          <w:i/>
          <w:lang w:eastAsia="en-US"/>
        </w:rPr>
        <w:t>: Some columns of the ouput above have been removed for clarity purposes.</w:t>
      </w:r>
      <w:r w:rsidR="00B37FEF">
        <w:rPr>
          <w:rFonts w:eastAsia="Times New Roman"/>
          <w:i/>
          <w:lang w:eastAsia="en-US"/>
        </w:rPr>
        <w:t xml:space="preserve"> Furthermore, the public IP addresses in the table are obviously not the real ones. </w:t>
      </w:r>
      <w:r w:rsidR="00B37FEF" w:rsidRPr="00B37FEF">
        <w:rPr>
          <w:rFonts w:eastAsia="Times New Roman"/>
          <w:b/>
          <w:i/>
          <w:color w:val="C00000"/>
          <w:lang w:eastAsia="en-US"/>
        </w:rPr>
        <w:t>Note the real public IP addresses in your environment</w:t>
      </w:r>
      <w:r w:rsidR="00B37FEF" w:rsidRPr="00B37FEF">
        <w:rPr>
          <w:rFonts w:eastAsia="Times New Roman"/>
          <w:i/>
          <w:color w:val="C00000"/>
          <w:lang w:eastAsia="en-US"/>
        </w:rPr>
        <w:t xml:space="preserve"> </w:t>
      </w:r>
      <w:r w:rsidR="00B37FEF">
        <w:rPr>
          <w:rFonts w:eastAsia="Times New Roman"/>
          <w:i/>
          <w:lang w:eastAsia="en-US"/>
        </w:rPr>
        <w:t>somewhere (like a Notepad window), since you will be needing them for the rest of the lab.</w:t>
      </w:r>
    </w:p>
    <w:p w14:paraId="1CCB5EA4" w14:textId="77777777" w:rsidR="00FD6CEA" w:rsidRDefault="00FD6CEA" w:rsidP="00FD6CEA">
      <w:pPr>
        <w:shd w:val="clear" w:color="auto" w:fill="FFFFFF"/>
        <w:spacing w:before="0" w:after="240" w:line="339" w:lineRule="atLeast"/>
        <w:jc w:val="both"/>
        <w:rPr>
          <w:rFonts w:eastAsia="Times New Roman"/>
          <w:lang w:eastAsia="en-US"/>
        </w:rPr>
      </w:pPr>
    </w:p>
    <w:p w14:paraId="793BE9ED" w14:textId="7A71ECED"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list -o table</w:t>
      </w:r>
    </w:p>
    <w:p w14:paraId="0A8A33F2" w14:textId="2CB1EFA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EnableBgp    GatewayType    Location    Name     VpnType</w:t>
      </w:r>
    </w:p>
    <w:p w14:paraId="72F76E5A" w14:textId="43F565A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  ----------  -------  ----------</w:t>
      </w:r>
    </w:p>
    <w:p w14:paraId="19516FAE" w14:textId="54FFF1A4"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vnet4gw  RouteBased</w:t>
      </w:r>
    </w:p>
    <w:p w14:paraId="40FA82EF" w14:textId="445FFDB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vnet5gw  RouteBased</w:t>
      </w:r>
    </w:p>
    <w:p w14:paraId="15C88128"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48D7FC0" w14:textId="5156D974" w:rsidR="00FD6CEA" w:rsidRDefault="00FD6CEA" w:rsidP="001B6110">
      <w:pPr>
        <w:shd w:val="clear" w:color="auto" w:fill="FFFFFF"/>
        <w:spacing w:before="0" w:after="240" w:line="339" w:lineRule="atLeast"/>
        <w:jc w:val="both"/>
        <w:rPr>
          <w:rFonts w:eastAsia="Times New Roman"/>
          <w:lang w:eastAsia="en-US"/>
        </w:rPr>
      </w:pPr>
    </w:p>
    <w:p w14:paraId="5CD69F6F" w14:textId="2B59A2E2" w:rsidR="0010666A" w:rsidRDefault="0010666A" w:rsidP="0010666A">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Connect to the Azure portal (</w:t>
      </w:r>
      <w:hyperlink r:id="rId21" w:history="1">
        <w:r w:rsidRPr="00852AFF">
          <w:rPr>
            <w:rStyle w:val="Hyperlink"/>
            <w:rFonts w:ascii="Calibri" w:hAnsi="Calibri" w:cs="Calibri"/>
          </w:rPr>
          <w:t>http://portal.azure.com</w:t>
        </w:r>
      </w:hyperlink>
      <w:r>
        <w:rPr>
          <w:rFonts w:ascii="Calibri" w:hAnsi="Calibri" w:cs="Calibri"/>
        </w:rPr>
        <w:t>) and locate the resource group that we have just created (called "vnetTest", if you did not change it). Verify the objects that have been created and explore their properties and states.</w:t>
      </w:r>
    </w:p>
    <w:p w14:paraId="0BE10EA9" w14:textId="4C69601D" w:rsidR="0010666A" w:rsidRDefault="0010666A" w:rsidP="001B6110">
      <w:pPr>
        <w:shd w:val="clear" w:color="auto" w:fill="FFFFFF"/>
        <w:spacing w:before="0" w:after="240" w:line="339" w:lineRule="atLeast"/>
        <w:jc w:val="both"/>
        <w:rPr>
          <w:rFonts w:eastAsia="Times New Roman"/>
          <w:lang w:eastAsia="en-US"/>
        </w:rPr>
      </w:pPr>
    </w:p>
    <w:p w14:paraId="01991F7E" w14:textId="3E0A28C7" w:rsidR="0010666A" w:rsidRDefault="0010666A" w:rsidP="001B6110">
      <w:pPr>
        <w:shd w:val="clear" w:color="auto" w:fill="FFFFFF"/>
        <w:spacing w:before="0" w:after="240" w:line="339" w:lineRule="atLeast"/>
        <w:jc w:val="both"/>
        <w:rPr>
          <w:rFonts w:eastAsia="Times New Roman"/>
          <w:lang w:eastAsia="en-US"/>
        </w:rPr>
      </w:pPr>
      <w:r>
        <w:rPr>
          <w:noProof/>
          <w:lang w:eastAsia="en-US"/>
        </w:rPr>
        <w:drawing>
          <wp:inline distT="0" distB="0" distL="0" distR="0" wp14:anchorId="10B00903" wp14:editId="309B7355">
            <wp:extent cx="5943600" cy="3464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4560"/>
                    </a:xfrm>
                    <a:prstGeom prst="rect">
                      <a:avLst/>
                    </a:prstGeom>
                  </pic:spPr>
                </pic:pic>
              </a:graphicData>
            </a:graphic>
          </wp:inline>
        </w:drawing>
      </w:r>
    </w:p>
    <w:p w14:paraId="26CB4165" w14:textId="309E336E" w:rsidR="0010666A" w:rsidRDefault="0010666A" w:rsidP="0010666A">
      <w:pPr>
        <w:shd w:val="clear" w:color="auto" w:fill="FFFFFF"/>
        <w:spacing w:before="0" w:after="240" w:line="339" w:lineRule="atLeast"/>
        <w:jc w:val="center"/>
        <w:rPr>
          <w:rFonts w:eastAsia="Times New Roman"/>
          <w:lang w:eastAsia="en-US"/>
        </w:rPr>
      </w:pPr>
      <w:r w:rsidRPr="0010666A">
        <w:rPr>
          <w:rFonts w:eastAsia="Times New Roman"/>
          <w:b/>
          <w:lang w:eastAsia="en-US"/>
        </w:rPr>
        <w:t>Figure</w:t>
      </w:r>
      <w:r>
        <w:rPr>
          <w:rFonts w:eastAsia="Times New Roman"/>
          <w:b/>
          <w:lang w:eastAsia="en-US"/>
        </w:rPr>
        <w:t xml:space="preserve"> 4</w:t>
      </w:r>
      <w:r>
        <w:rPr>
          <w:rFonts w:eastAsia="Times New Roman"/>
          <w:lang w:eastAsia="en-US"/>
        </w:rPr>
        <w:t>: Azure portal with the resource group created for this lab</w:t>
      </w:r>
    </w:p>
    <w:p w14:paraId="34CF935B" w14:textId="77777777" w:rsidR="0010666A" w:rsidRDefault="0010666A" w:rsidP="001B6110">
      <w:pPr>
        <w:shd w:val="clear" w:color="auto" w:fill="FFFFFF"/>
        <w:spacing w:before="0" w:after="240" w:line="339" w:lineRule="atLeast"/>
        <w:jc w:val="both"/>
        <w:rPr>
          <w:rFonts w:eastAsia="Times New Roman"/>
          <w:lang w:eastAsia="en-US"/>
        </w:rPr>
      </w:pP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567C4753"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78C91FC7" w14:textId="21BBC686" w:rsidR="0064386D" w:rsidRDefault="0064386D" w:rsidP="00A20DF6">
      <w:pPr>
        <w:shd w:val="clear" w:color="auto" w:fill="FFFFFF"/>
        <w:spacing w:before="0" w:after="240" w:line="339" w:lineRule="atLeast"/>
        <w:jc w:val="both"/>
        <w:rPr>
          <w:rFonts w:ascii="Calibri" w:eastAsia="Times New Roman" w:hAnsi="Calibri" w:cs="Calibri"/>
          <w:color w:val="333333"/>
          <w:lang w:eastAsia="en-US"/>
        </w:rPr>
      </w:pPr>
    </w:p>
    <w:p w14:paraId="7C949420" w14:textId="3D0C32E1" w:rsid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PART 1</w:t>
      </w:r>
    </w:p>
    <w:p w14:paraId="1808BFED" w14:textId="77777777"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p>
    <w:p w14:paraId="3BBBC5D1" w14:textId="118A2AB1"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Hub and Spoke Networking</w:t>
      </w: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5AFC8CC0" w:rsidR="00A9092C" w:rsidRPr="00E32402" w:rsidRDefault="00055131" w:rsidP="00A9092C">
      <w:pPr>
        <w:pStyle w:val="Heading1"/>
        <w:tabs>
          <w:tab w:val="left" w:pos="5318"/>
        </w:tabs>
      </w:pPr>
      <w:bookmarkStart w:id="4" w:name="_Toc484908699"/>
      <w:r>
        <w:lastRenderedPageBreak/>
        <w:t>Lab 2</w:t>
      </w:r>
      <w:r w:rsidR="00A9092C" w:rsidRPr="00E32402">
        <w:t xml:space="preserve">: </w:t>
      </w:r>
      <w:r w:rsidR="0064386D">
        <w:t>S</w:t>
      </w:r>
      <w:r w:rsidR="00E32402" w:rsidRPr="00E32402">
        <w:t>poke-to-spoke c</w:t>
      </w:r>
      <w:r w:rsidR="00E32402">
        <w:t>ommunication over NVA</w:t>
      </w:r>
      <w:bookmarkEnd w:id="4"/>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some situations you would want some kind of security between the different Vnets.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insert a Network Virtual Appliance in the communication flow. Typically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93" cy="2710712"/>
                    </a:xfrm>
                    <a:prstGeom prst="rect">
                      <a:avLst/>
                    </a:prstGeom>
                  </pic:spPr>
                </pic:pic>
              </a:graphicData>
            </a:graphic>
          </wp:inline>
        </w:drawing>
      </w:r>
    </w:p>
    <w:p w14:paraId="553B2B6E" w14:textId="1CD6B06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sidRPr="00DB08C8">
        <w:rPr>
          <w:rFonts w:ascii="Calibri" w:eastAsia="Times New Roman" w:hAnsi="Calibri" w:cs="Calibri"/>
          <w:b/>
          <w:color w:val="333333"/>
          <w:lang w:val="en" w:eastAsia="en-US"/>
        </w:rPr>
        <w:t>Figure</w:t>
      </w:r>
      <w:r w:rsidR="001501C5">
        <w:rPr>
          <w:rFonts w:ascii="Calibri" w:eastAsia="Times New Roman" w:hAnsi="Calibri" w:cs="Calibri"/>
          <w:b/>
          <w:color w:val="333333"/>
          <w:lang w:val="en" w:eastAsia="en-US"/>
        </w:rPr>
        <w:t xml:space="preserve"> </w:t>
      </w:r>
      <w:r w:rsidR="0010666A">
        <w:rPr>
          <w:rFonts w:ascii="Calibri" w:eastAsia="Times New Roman" w:hAnsi="Calibri" w:cs="Calibri"/>
          <w:b/>
          <w:color w:val="333333"/>
          <w:lang w:val="en" w:eastAsia="en-US"/>
        </w:rPr>
        <w:t>5</w:t>
      </w:r>
      <w:r>
        <w:rPr>
          <w:rFonts w:ascii="Calibri" w:eastAsia="Times New Roman" w:hAnsi="Calibri" w:cs="Calibri"/>
          <w:color w:val="333333"/>
          <w:lang w:val="en" w:eastAsia="en-US"/>
        </w:rPr>
        <w:t>.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5D0EE42C" w:rsidR="00735EFF" w:rsidRPr="00735EFF" w:rsidRDefault="00735EFF"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iptables have been configured </w:t>
      </w:r>
      <w:r w:rsidRPr="00735EFF">
        <w:rPr>
          <w:rFonts w:ascii="Calibri" w:hAnsi="Calibri" w:cs="Calibri"/>
        </w:rPr>
        <w:t>by means of a Custom Script Extension. This extension downloads a script from a public repository (the Github repository for this lab) and runs it on the VM on provisioning time. Verify that the NVAs have successfully registered the extensions with this command:</w:t>
      </w:r>
    </w:p>
    <w:p w14:paraId="05124F58" w14:textId="77777777" w:rsidR="00804A89" w:rsidRDefault="00804A89" w:rsidP="00735EFF">
      <w:pPr>
        <w:shd w:val="clear" w:color="auto" w:fill="FFFFFF"/>
        <w:spacing w:before="0" w:after="240" w:line="339" w:lineRule="atLeast"/>
        <w:jc w:val="both"/>
        <w:rPr>
          <w:rFonts w:eastAsia="Times New Roman"/>
          <w:lang w:eastAsia="en-US"/>
        </w:rPr>
      </w:pPr>
    </w:p>
    <w:p w14:paraId="41CF62E2" w14:textId="73D5635B"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az vm extensio</w:t>
      </w:r>
      <w:r>
        <w:rPr>
          <w:rFonts w:ascii="Courier New" w:eastAsia="Times New Roman" w:hAnsi="Courier New" w:cs="Courier New"/>
          <w:b/>
          <w:bCs/>
          <w:color w:val="000000"/>
          <w:sz w:val="20"/>
          <w:szCs w:val="20"/>
          <w:lang w:eastAsia="en-US"/>
        </w:rPr>
        <w:t xml:space="preserve">n list --vm-name </w:t>
      </w:r>
      <w:r w:rsidR="00055131">
        <w:rPr>
          <w:rFonts w:ascii="Courier New" w:eastAsia="Times New Roman" w:hAnsi="Courier New" w:cs="Courier New"/>
          <w:b/>
          <w:bCs/>
          <w:color w:val="000000"/>
          <w:sz w:val="20"/>
          <w:szCs w:val="20"/>
          <w:lang w:eastAsia="en-US"/>
        </w:rPr>
        <w:t>linux</w:t>
      </w:r>
      <w:r>
        <w:rPr>
          <w:rFonts w:ascii="Courier New" w:eastAsia="Times New Roman" w:hAnsi="Courier New" w:cs="Courier New"/>
          <w:b/>
          <w:bCs/>
          <w:color w:val="000000"/>
          <w:sz w:val="20"/>
          <w:szCs w:val="20"/>
          <w:lang w:eastAsia="en-US"/>
        </w:rPr>
        <w:t>nva-1 -o table</w:t>
      </w:r>
    </w:p>
    <w:p w14:paraId="00F02C61" w14:textId="5832DF7E"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74504C33" w14:textId="77777777" w:rsidR="005A03EE" w:rsidRDefault="005A03EE" w:rsidP="005A03EE">
      <w:pPr>
        <w:pStyle w:val="ListParagraph"/>
        <w:numPr>
          <w:ilvl w:val="0"/>
          <w:numId w:val="19"/>
        </w:numPr>
        <w:tabs>
          <w:tab w:val="clear" w:pos="720"/>
        </w:tabs>
        <w:spacing w:before="0" w:line="240" w:lineRule="auto"/>
        <w:ind w:hanging="810"/>
        <w:textAlignment w:val="center"/>
        <w:rPr>
          <w:rFonts w:ascii="Calibri" w:hAnsi="Calibri" w:cs="Calibri"/>
        </w:rPr>
      </w:pPr>
      <w:r w:rsidRPr="000B579D">
        <w:rPr>
          <w:rFonts w:ascii="Calibri" w:hAnsi="Calibri" w:cs="Calibri"/>
        </w:rPr>
        <w:lastRenderedPageBreak/>
        <w:t>After verifying the public IP address assigned to the first VM in vnet1 (called "myVnet1vm"), connect to it using the credentials that you specified when deploying the template, and verify that you don’t have connectivity to the VM in vnet2:</w:t>
      </w:r>
    </w:p>
    <w:p w14:paraId="478837E3" w14:textId="3B1347BA"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1E2484">
        <w:rPr>
          <w:rFonts w:ascii="Courier New" w:eastAsia="Times New Roman" w:hAnsi="Courier New" w:cs="Courier New"/>
          <w:b/>
          <w:bCs/>
          <w:color w:val="000000"/>
          <w:sz w:val="18"/>
          <w:szCs w:val="20"/>
          <w:lang w:eastAsia="en-US"/>
        </w:rPr>
        <w:t xml:space="preserve">ssh </w:t>
      </w:r>
      <w:r w:rsidR="00B37FEF" w:rsidRPr="004A1C86">
        <w:rPr>
          <w:rFonts w:ascii="Courier New" w:eastAsia="Times New Roman" w:hAnsi="Courier New" w:cs="Courier New"/>
          <w:b/>
          <w:bCs/>
          <w:color w:val="7030A0"/>
          <w:sz w:val="18"/>
          <w:szCs w:val="20"/>
          <w:lang w:eastAsia="en-US"/>
        </w:rPr>
        <w:t>1.1.1.1</w:t>
      </w:r>
    </w:p>
    <w:p w14:paraId="4FD4E6F1" w14:textId="278785C0"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The authenticity of host '</w:t>
      </w:r>
      <w:r w:rsidR="004A1C86">
        <w:rPr>
          <w:rFonts w:ascii="Courier New" w:eastAsia="Times New Roman" w:hAnsi="Courier New" w:cs="Courier New"/>
          <w:bCs/>
          <w:color w:val="000000"/>
          <w:sz w:val="18"/>
          <w:szCs w:val="20"/>
          <w:lang w:eastAsia="en-US"/>
        </w:rPr>
        <w:t>1.1.1.1</w:t>
      </w:r>
      <w:r w:rsidRPr="001E2484">
        <w:rPr>
          <w:rFonts w:ascii="Courier New" w:eastAsia="Times New Roman" w:hAnsi="Courier New" w:cs="Courier New"/>
          <w:bCs/>
          <w:color w:val="000000"/>
          <w:sz w:val="18"/>
          <w:szCs w:val="20"/>
          <w:lang w:eastAsia="en-US"/>
        </w:rPr>
        <w:t xml:space="preserve"> (</w:t>
      </w:r>
      <w:r w:rsidR="004A1C86">
        <w:rPr>
          <w:rFonts w:ascii="Courier New" w:eastAsia="Times New Roman" w:hAnsi="Courier New" w:cs="Courier New"/>
          <w:bCs/>
          <w:color w:val="000000"/>
          <w:sz w:val="18"/>
          <w:szCs w:val="20"/>
          <w:lang w:eastAsia="en-US"/>
        </w:rPr>
        <w:t>1.1.1.1</w:t>
      </w:r>
      <w:r w:rsidRPr="001E2484">
        <w:rPr>
          <w:rFonts w:ascii="Courier New" w:eastAsia="Times New Roman" w:hAnsi="Courier New" w:cs="Courier New"/>
          <w:bCs/>
          <w:color w:val="000000"/>
          <w:sz w:val="18"/>
          <w:szCs w:val="20"/>
          <w:lang w:eastAsia="en-US"/>
        </w:rPr>
        <w:t>)' can't be established.</w:t>
      </w:r>
    </w:p>
    <w:p w14:paraId="35AC7F79"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ECDSA key fingerprint is b5:24:f3:aa:1e:f2:1d:fa:09:0e:b4:91:fa:49:b5:2f.</w:t>
      </w:r>
    </w:p>
    <w:p w14:paraId="35A30938"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Are you sure you want to continue connecting (yes/no)? yes</w:t>
      </w:r>
    </w:p>
    <w:p w14:paraId="4AA56F07"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Warning: Permanently added '52.174.33.80' (ECDSA) to the list of known hosts.</w:t>
      </w:r>
    </w:p>
    <w:p w14:paraId="47A13689"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lab-user@52.174.33.80's password:</w:t>
      </w:r>
    </w:p>
    <w:p w14:paraId="0EB5FB31"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lab-user@myVnet1vm:~$ ping 10.2.1.4</w:t>
      </w:r>
    </w:p>
    <w:p w14:paraId="76723CF9"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PING 10.2.1.4 (10.2.1.4) 56(84) bytes of data.</w:t>
      </w:r>
    </w:p>
    <w:p w14:paraId="179A02D0"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^C</w:t>
      </w:r>
    </w:p>
    <w:p w14:paraId="0A6A9DD6"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--- 10.2.1.4 ping statistics ---</w:t>
      </w:r>
    </w:p>
    <w:p w14:paraId="3735DE07"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10 packets transmitted, 0 received</w:t>
      </w:r>
      <w:r>
        <w:rPr>
          <w:rFonts w:ascii="Courier New" w:eastAsia="Times New Roman" w:hAnsi="Courier New" w:cs="Courier New"/>
          <w:bCs/>
          <w:color w:val="000000"/>
          <w:sz w:val="18"/>
          <w:szCs w:val="20"/>
          <w:lang w:eastAsia="en-US"/>
        </w:rPr>
        <w:t xml:space="preserve">, </w:t>
      </w:r>
      <w:r w:rsidRPr="001E2484">
        <w:rPr>
          <w:rFonts w:ascii="Courier New" w:eastAsia="Times New Roman" w:hAnsi="Courier New" w:cs="Courier New"/>
          <w:b/>
          <w:bCs/>
          <w:color w:val="FF0000"/>
          <w:sz w:val="18"/>
          <w:szCs w:val="20"/>
          <w:lang w:eastAsia="en-US"/>
        </w:rPr>
        <w:t>100% packet loss</w:t>
      </w:r>
      <w:r>
        <w:rPr>
          <w:rFonts w:ascii="Courier New" w:eastAsia="Times New Roman" w:hAnsi="Courier New" w:cs="Courier New"/>
          <w:bCs/>
          <w:color w:val="000000"/>
          <w:sz w:val="18"/>
          <w:szCs w:val="20"/>
          <w:lang w:eastAsia="en-US"/>
        </w:rPr>
        <w:t>, time 8999ms</w:t>
      </w:r>
    </w:p>
    <w:p w14:paraId="289390BB" w14:textId="1AD64B78" w:rsidR="005A03EE" w:rsidRPr="00E60BBA" w:rsidRDefault="005A03EE" w:rsidP="005A03EE">
      <w:pPr>
        <w:shd w:val="clear" w:color="auto" w:fill="FFFFFF"/>
        <w:spacing w:before="0" w:after="120" w:line="339" w:lineRule="atLeast"/>
        <w:jc w:val="both"/>
        <w:rPr>
          <w:rFonts w:eastAsia="Times New Roman"/>
          <w:i/>
          <w:lang w:eastAsia="en-US"/>
        </w:rPr>
      </w:pPr>
      <w:r w:rsidRPr="00A753AF">
        <w:rPr>
          <w:rFonts w:eastAsia="Times New Roman"/>
          <w:b/>
          <w:i/>
          <w:lang w:eastAsia="en-US"/>
        </w:rPr>
        <w:t>Note</w:t>
      </w:r>
      <w:r w:rsidRPr="00E60BBA">
        <w:rPr>
          <w:rFonts w:eastAsia="Times New Roman"/>
          <w:i/>
          <w:lang w:eastAsia="en-US"/>
        </w:rPr>
        <w:t xml:space="preserve">: </w:t>
      </w:r>
      <w:r>
        <w:rPr>
          <w:rFonts w:eastAsia="Times New Roman"/>
          <w:i/>
          <w:lang w:eastAsia="en-US"/>
        </w:rPr>
        <w:t>please note your IP address will be different to the one used in this example</w:t>
      </w:r>
      <w:r w:rsidR="004A1C86">
        <w:rPr>
          <w:rFonts w:eastAsia="Times New Roman"/>
          <w:i/>
          <w:lang w:eastAsia="en-US"/>
        </w:rPr>
        <w:t xml:space="preserve"> (</w:t>
      </w:r>
      <w:r w:rsidR="004A1C86" w:rsidRPr="004A1C86">
        <w:rPr>
          <w:rFonts w:eastAsia="Times New Roman"/>
          <w:b/>
          <w:i/>
          <w:color w:val="7030A0"/>
          <w:lang w:eastAsia="en-US"/>
        </w:rPr>
        <w:t>1.1.1.1</w:t>
      </w:r>
      <w:r w:rsidR="004A1C86">
        <w:rPr>
          <w:rFonts w:eastAsia="Times New Roman"/>
          <w:i/>
          <w:lang w:eastAsia="en-US"/>
        </w:rPr>
        <w:t>)</w:t>
      </w:r>
      <w:r>
        <w:rPr>
          <w:rFonts w:eastAsia="Times New Roman"/>
          <w:i/>
          <w:lang w:eastAsia="en-US"/>
        </w:rPr>
        <w:t>, you can get the IP address assigned to "</w:t>
      </w:r>
      <w:r w:rsidRPr="00A753AF">
        <w:rPr>
          <w:rFonts w:eastAsia="Times New Roman"/>
          <w:i/>
          <w:lang w:eastAsia="en-US"/>
        </w:rPr>
        <w:t>myVnet1-vm1-pip</w:t>
      </w:r>
      <w:r>
        <w:rPr>
          <w:rFonts w:eastAsia="Times New Roman"/>
          <w:i/>
          <w:lang w:eastAsia="en-US"/>
        </w:rPr>
        <w:t>" with the command "</w:t>
      </w:r>
      <w:r w:rsidRPr="00A753AF">
        <w:rPr>
          <w:rFonts w:eastAsia="Times New Roman"/>
          <w:i/>
          <w:lang w:eastAsia="en-US"/>
        </w:rPr>
        <w:t>az network public-ip list -o tabl</w:t>
      </w:r>
      <w:r>
        <w:rPr>
          <w:rFonts w:eastAsia="Times New Roman"/>
          <w:i/>
          <w:lang w:eastAsia="en-US"/>
        </w:rPr>
        <w:t>e"</w:t>
      </w:r>
      <w:r w:rsidRPr="00E60BBA">
        <w:rPr>
          <w:rFonts w:eastAsia="Times New Roman"/>
          <w:i/>
          <w:lang w:eastAsia="en-US"/>
        </w:rPr>
        <w:t>.</w:t>
      </w:r>
    </w:p>
    <w:p w14:paraId="402415C6"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43641D7A"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Verify that the involved subnets (myVnet1-Subnet1 and myVnet2-Subnet1) do not have any routing table attached:</w:t>
      </w:r>
    </w:p>
    <w:p w14:paraId="72CBB546" w14:textId="77777777" w:rsidR="005A03EE" w:rsidRPr="00F11F9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F11F96">
        <w:rPr>
          <w:rFonts w:ascii="Courier New" w:eastAsia="Times New Roman" w:hAnsi="Courier New" w:cs="Courier New"/>
          <w:b/>
          <w:bCs/>
          <w:color w:val="000000"/>
          <w:sz w:val="18"/>
          <w:szCs w:val="20"/>
          <w:lang w:eastAsia="en-US"/>
        </w:rPr>
        <w:t>az network vnet subnet show --vnet-name myVnet1 -n myVnet1Subnet1 | grep routeTable</w:t>
      </w:r>
    </w:p>
    <w:p w14:paraId="0BF6241C" w14:textId="77777777" w:rsidR="005A03EE" w:rsidRPr="00F11F9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"routeTable": null</w:t>
      </w:r>
    </w:p>
    <w:p w14:paraId="7CD40C60" w14:textId="77777777" w:rsidR="005A03EE" w:rsidRPr="000B579D" w:rsidRDefault="005A03EE" w:rsidP="005A03EE">
      <w:pPr>
        <w:spacing w:before="0" w:line="240" w:lineRule="auto"/>
        <w:textAlignment w:val="center"/>
        <w:rPr>
          <w:rFonts w:ascii="Calibri" w:hAnsi="Calibri" w:cs="Calibri"/>
        </w:rPr>
      </w:pPr>
    </w:p>
    <w:p w14:paraId="6DEBC6A5"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Create a custom route table named "vnet1-subnet1", and another one called "vnet2-subnet1":</w:t>
      </w:r>
    </w:p>
    <w:p w14:paraId="093086E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create --name vnet1-subnet1</w:t>
      </w:r>
    </w:p>
    <w:p w14:paraId="25B31E9C" w14:textId="77777777" w:rsidR="005A03EE" w:rsidRDefault="005A03EE" w:rsidP="005A03EE">
      <w:pPr>
        <w:shd w:val="clear" w:color="auto" w:fill="FFFFFF"/>
        <w:spacing w:before="0" w:line="339" w:lineRule="atLeast"/>
        <w:jc w:val="both"/>
        <w:rPr>
          <w:rFonts w:ascii="Calibri" w:eastAsia="Times New Roman" w:hAnsi="Calibri" w:cs="Calibri"/>
          <w:color w:val="333333"/>
          <w:sz w:val="24"/>
          <w:lang w:eastAsia="en-US"/>
        </w:rPr>
      </w:pPr>
    </w:p>
    <w:p w14:paraId="63AA1B57"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create --name vnet1-subnet1</w:t>
      </w:r>
    </w:p>
    <w:p w14:paraId="0FE7BC30" w14:textId="77777777" w:rsidR="005A03EE" w:rsidRPr="000B579D" w:rsidRDefault="005A03EE" w:rsidP="005A03EE">
      <w:pPr>
        <w:spacing w:before="0" w:line="240" w:lineRule="auto"/>
        <w:textAlignment w:val="center"/>
        <w:rPr>
          <w:rFonts w:ascii="Calibri" w:hAnsi="Calibri" w:cs="Calibri"/>
        </w:rPr>
      </w:pPr>
    </w:p>
    <w:p w14:paraId="482B4046"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Now attach the custom route tables to both subnets involved in this example (Vnet1Subnet1, Vnet2Subnet2):</w:t>
      </w:r>
    </w:p>
    <w:p w14:paraId="3E4D982B"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vnet subnet update -n myVnet1Subnet1 --vnet-name myVnet1 --route-table vnet1-subnet1</w:t>
      </w:r>
    </w:p>
    <w:p w14:paraId="41D38230" w14:textId="77777777" w:rsidR="005A03EE" w:rsidRDefault="005A03EE" w:rsidP="005A03EE">
      <w:pPr>
        <w:shd w:val="clear" w:color="auto" w:fill="FFFFFF"/>
        <w:spacing w:before="0" w:line="339" w:lineRule="atLeast"/>
        <w:jc w:val="both"/>
        <w:rPr>
          <w:rFonts w:ascii="Calibri" w:eastAsia="Times New Roman" w:hAnsi="Calibri" w:cs="Calibri"/>
          <w:color w:val="333333"/>
          <w:lang w:eastAsia="en-US"/>
        </w:rPr>
      </w:pPr>
    </w:p>
    <w:p w14:paraId="6A3639BC"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lastRenderedPageBreak/>
        <w:t>az network vnet subnet update -n myVnet2Subnet1 --vnet-name myVnet2 --route-table vnet2-subnet1</w:t>
      </w:r>
    </w:p>
    <w:p w14:paraId="3D51DA62" w14:textId="77777777" w:rsidR="005A03EE" w:rsidRPr="000B579D" w:rsidRDefault="005A03EE" w:rsidP="005A03EE">
      <w:pPr>
        <w:spacing w:before="0" w:line="240" w:lineRule="auto"/>
        <w:textAlignment w:val="center"/>
        <w:rPr>
          <w:rFonts w:ascii="Calibri" w:hAnsi="Calibri" w:cs="Calibri"/>
        </w:rPr>
      </w:pPr>
    </w:p>
    <w:p w14:paraId="0833A976"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And now you can check that the subnets are associated with the right routing tables:</w:t>
      </w:r>
    </w:p>
    <w:p w14:paraId="40F8CEC3"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az network vnet subnet show --vnet-name myVnet1 -n myVnet1Subnet1 | grep routeTable</w:t>
      </w:r>
    </w:p>
    <w:p w14:paraId="2420DFD7"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1C37FC25"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"/subscriptions/.../resourceGroups/vnetTest/providers/Microsoft.Network/routeTables/vnet1-subnet1",</w:t>
      </w:r>
    </w:p>
    <w:p w14:paraId="2AD0E465" w14:textId="77777777" w:rsidR="005A03EE" w:rsidRDefault="005A03EE" w:rsidP="005A03EE">
      <w:pPr>
        <w:shd w:val="clear" w:color="auto" w:fill="FFFFFF"/>
        <w:spacing w:before="0" w:line="339" w:lineRule="atLeast"/>
        <w:jc w:val="both"/>
        <w:rPr>
          <w:rFonts w:ascii="Calibri" w:eastAsia="Times New Roman" w:hAnsi="Calibri" w:cs="Calibri"/>
          <w:color w:val="333333"/>
          <w:lang w:eastAsia="en-US"/>
        </w:rPr>
      </w:pPr>
    </w:p>
    <w:p w14:paraId="2AD6BF13"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az network vnet</w:t>
      </w:r>
      <w:r>
        <w:rPr>
          <w:rFonts w:ascii="Courier New" w:eastAsia="Times New Roman" w:hAnsi="Courier New" w:cs="Courier New"/>
          <w:b/>
          <w:bCs/>
          <w:color w:val="000000"/>
          <w:sz w:val="18"/>
          <w:szCs w:val="20"/>
          <w:lang w:eastAsia="en-US"/>
        </w:rPr>
        <w:t xml:space="preserve"> subnet show --vnet-name myVnet2 -n myVnet2</w:t>
      </w:r>
      <w:r w:rsidRPr="00BB7689">
        <w:rPr>
          <w:rFonts w:ascii="Courier New" w:eastAsia="Times New Roman" w:hAnsi="Courier New" w:cs="Courier New"/>
          <w:b/>
          <w:bCs/>
          <w:color w:val="000000"/>
          <w:sz w:val="18"/>
          <w:szCs w:val="20"/>
          <w:lang w:eastAsia="en-US"/>
        </w:rPr>
        <w:t>Subnet1 | grep routeTable</w:t>
      </w:r>
    </w:p>
    <w:p w14:paraId="0B6D0137"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6FD44F21"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w:t>
      </w:r>
      <w:r>
        <w:rPr>
          <w:rFonts w:ascii="Courier New" w:eastAsia="Times New Roman" w:hAnsi="Courier New" w:cs="Courier New"/>
          <w:bCs/>
          <w:color w:val="000000"/>
          <w:sz w:val="14"/>
          <w:szCs w:val="20"/>
          <w:lang w:eastAsia="en-US"/>
        </w:rPr>
        <w:t>rosoft.Network/routeTables/vnet2</w:t>
      </w:r>
      <w:r w:rsidRPr="00BB7689">
        <w:rPr>
          <w:rFonts w:ascii="Courier New" w:eastAsia="Times New Roman" w:hAnsi="Courier New" w:cs="Courier New"/>
          <w:bCs/>
          <w:color w:val="000000"/>
          <w:sz w:val="14"/>
          <w:szCs w:val="20"/>
          <w:lang w:eastAsia="en-US"/>
        </w:rPr>
        <w:t>-subnet1",</w:t>
      </w:r>
    </w:p>
    <w:p w14:paraId="3EEC8F03"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143740D5" w14:textId="7EDF594C"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Now we can try to tell Azure to send traffic from subnet 1 to subnet 2 over the hub vnet. Normally you would do this by sending traffic to the vnet router. Let’s see what happens if we try this with vnet1. In order to do so, we need to add a new route to our custom routing table:</w:t>
      </w:r>
    </w:p>
    <w:p w14:paraId="77038010" w14:textId="03AD2826" w:rsidR="000A00A9" w:rsidRPr="000A00A9" w:rsidRDefault="000A00A9" w:rsidP="000A00A9">
      <w:pPr>
        <w:spacing w:before="0" w:line="240" w:lineRule="auto"/>
        <w:textAlignment w:val="center"/>
        <w:rPr>
          <w:rFonts w:ascii="Calibri" w:hAnsi="Calibri" w:cs="Calibri"/>
        </w:rPr>
      </w:pPr>
    </w:p>
    <w:p w14:paraId="26BEDD95"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route create --address-prefix 10.2.0.0/16 --next-hop-type vnetLocal --route-table-name vnet1-subnet1 -n vnet2</w:t>
      </w:r>
    </w:p>
    <w:p w14:paraId="03476B6F"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65F12DAE"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You can verify that the route has been added to the routing table correctly:</w:t>
      </w:r>
    </w:p>
    <w:p w14:paraId="70725A6E" w14:textId="77777777" w:rsidR="005A03EE" w:rsidRPr="00047690"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t>az network route-table route list --route-table-name vnet1-subnet1 -o table</w:t>
      </w:r>
    </w:p>
    <w:p w14:paraId="6E042638" w14:textId="46201061" w:rsidR="005A03EE" w:rsidRPr="00047690"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Addres</w:t>
      </w:r>
      <w:r w:rsidR="00B37FEF">
        <w:rPr>
          <w:rFonts w:ascii="Courier New" w:eastAsia="Times New Roman" w:hAnsi="Courier New" w:cs="Courier New"/>
          <w:bCs/>
          <w:color w:val="000000"/>
          <w:sz w:val="18"/>
          <w:szCs w:val="20"/>
          <w:lang w:eastAsia="en-US"/>
        </w:rPr>
        <w:t xml:space="preserve">sPrefix    Name               </w:t>
      </w:r>
      <w:r w:rsidRPr="00047690">
        <w:rPr>
          <w:rFonts w:ascii="Courier New" w:eastAsia="Times New Roman" w:hAnsi="Courier New" w:cs="Courier New"/>
          <w:bCs/>
          <w:color w:val="000000"/>
          <w:sz w:val="18"/>
          <w:szCs w:val="20"/>
          <w:lang w:eastAsia="en-US"/>
        </w:rPr>
        <w:t xml:space="preserve"> NextHopIpAddress    NextHopType </w:t>
      </w:r>
      <w:r w:rsidR="00B37FEF">
        <w:rPr>
          <w:rFonts w:ascii="Courier New" w:eastAsia="Times New Roman" w:hAnsi="Courier New" w:cs="Courier New"/>
          <w:bCs/>
          <w:color w:val="000000"/>
          <w:sz w:val="18"/>
          <w:szCs w:val="20"/>
          <w:lang w:eastAsia="en-US"/>
        </w:rPr>
        <w:t xml:space="preserve">  </w:t>
      </w:r>
      <w:r w:rsidRPr="00047690">
        <w:rPr>
          <w:rFonts w:ascii="Courier New" w:eastAsia="Times New Roman" w:hAnsi="Courier New" w:cs="Courier New"/>
          <w:bCs/>
          <w:color w:val="000000"/>
          <w:sz w:val="18"/>
          <w:szCs w:val="20"/>
          <w:lang w:eastAsia="en-US"/>
        </w:rPr>
        <w:t xml:space="preserve">   Provisioning</w:t>
      </w:r>
    </w:p>
    <w:p w14:paraId="303B20B7" w14:textId="2B7A4DF4" w:rsidR="005A03EE" w:rsidRPr="00047690"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w:t>
      </w:r>
      <w:r w:rsidR="00B37FEF">
        <w:rPr>
          <w:rFonts w:ascii="Courier New" w:eastAsia="Times New Roman" w:hAnsi="Courier New" w:cs="Courier New"/>
          <w:bCs/>
          <w:color w:val="000000"/>
          <w:sz w:val="18"/>
          <w:szCs w:val="20"/>
          <w:lang w:eastAsia="en-US"/>
        </w:rPr>
        <w:t>-----------  -----------------</w:t>
      </w:r>
      <w:r w:rsidRPr="00047690">
        <w:rPr>
          <w:rFonts w:ascii="Courier New" w:eastAsia="Times New Roman" w:hAnsi="Courier New" w:cs="Courier New"/>
          <w:bCs/>
          <w:color w:val="000000"/>
          <w:sz w:val="18"/>
          <w:szCs w:val="20"/>
          <w:lang w:eastAsia="en-US"/>
        </w:rPr>
        <w:t>-  ----</w:t>
      </w:r>
      <w:r w:rsidR="00B37FEF">
        <w:rPr>
          <w:rFonts w:ascii="Courier New" w:eastAsia="Times New Roman" w:hAnsi="Courier New" w:cs="Courier New"/>
          <w:bCs/>
          <w:color w:val="000000"/>
          <w:sz w:val="18"/>
          <w:szCs w:val="20"/>
          <w:lang w:eastAsia="en-US"/>
        </w:rPr>
        <w:t>--------------  ---------------</w:t>
      </w:r>
      <w:r w:rsidRPr="00047690">
        <w:rPr>
          <w:rFonts w:ascii="Courier New" w:eastAsia="Times New Roman" w:hAnsi="Courier New" w:cs="Courier New"/>
          <w:bCs/>
          <w:color w:val="000000"/>
          <w:sz w:val="18"/>
          <w:szCs w:val="20"/>
          <w:lang w:eastAsia="en-US"/>
        </w:rPr>
        <w:t xml:space="preserve">  ---------</w:t>
      </w:r>
      <w:r w:rsidR="00B37FEF">
        <w:rPr>
          <w:rFonts w:ascii="Courier New" w:eastAsia="Times New Roman" w:hAnsi="Courier New" w:cs="Courier New"/>
          <w:bCs/>
          <w:color w:val="000000"/>
          <w:sz w:val="18"/>
          <w:szCs w:val="20"/>
          <w:lang w:eastAsia="en-US"/>
        </w:rPr>
        <w:t>---</w:t>
      </w:r>
    </w:p>
    <w:p w14:paraId="6762D562" w14:textId="7F663688" w:rsidR="005A03EE" w:rsidRPr="000B579D"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r w:rsidR="00B37FEF">
        <w:rPr>
          <w:rFonts w:ascii="Courier New" w:eastAsia="Times New Roman" w:hAnsi="Courier New" w:cs="Courier New"/>
          <w:bCs/>
          <w:color w:val="000000"/>
          <w:sz w:val="18"/>
          <w:szCs w:val="20"/>
          <w:lang w:eastAsia="en-US"/>
        </w:rPr>
        <w:t xml:space="preserve">  </w:t>
      </w:r>
      <w:r w:rsidRPr="000B579D">
        <w:rPr>
          <w:rFonts w:ascii="Courier New" w:eastAsia="Times New Roman" w:hAnsi="Courier New" w:cs="Courier New"/>
          <w:bCs/>
          <w:color w:val="000000"/>
          <w:sz w:val="18"/>
          <w:szCs w:val="20"/>
          <w:lang w:eastAsia="en-US"/>
        </w:rPr>
        <w:t xml:space="preserve">                         </w:t>
      </w:r>
      <w:r w:rsidR="00B37FEF">
        <w:rPr>
          <w:rFonts w:ascii="Courier New" w:eastAsia="Times New Roman" w:hAnsi="Courier New" w:cs="Courier New"/>
          <w:bCs/>
          <w:sz w:val="18"/>
          <w:szCs w:val="20"/>
          <w:lang w:eastAsia="en-US"/>
        </w:rPr>
        <w:t xml:space="preserve">VnetLocal        </w:t>
      </w:r>
      <w:r w:rsidRPr="000B579D">
        <w:rPr>
          <w:rFonts w:ascii="Courier New" w:eastAsia="Times New Roman" w:hAnsi="Courier New" w:cs="Courier New"/>
          <w:bCs/>
          <w:color w:val="000000"/>
          <w:sz w:val="18"/>
          <w:szCs w:val="20"/>
          <w:lang w:eastAsia="en-US"/>
        </w:rPr>
        <w:t>Succeeded</w:t>
      </w:r>
    </w:p>
    <w:p w14:paraId="55A106B0"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However, if we verify the routing table that has been programmed in the interface of VMs in the subnet, you can see that the next hop is actually “None”! (in other words, drop the packets):</w:t>
      </w:r>
    </w:p>
    <w:p w14:paraId="1D8A71F8" w14:textId="68172921"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az network nic show-effective-route-table -n myVnet1vmnic</w:t>
      </w:r>
    </w:p>
    <w:p w14:paraId="6342FD60"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1BFF344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2884561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77E68358"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r w:rsidRPr="002B4524">
        <w:rPr>
          <w:rFonts w:ascii="Courier New" w:eastAsia="Times New Roman" w:hAnsi="Courier New" w:cs="Courier New"/>
          <w:b/>
          <w:bCs/>
          <w:color w:val="000000"/>
          <w:sz w:val="20"/>
          <w:szCs w:val="20"/>
          <w:lang w:eastAsia="en-US"/>
        </w:rPr>
        <w:t>10.2.0.0/16</w:t>
      </w:r>
      <w:r w:rsidRPr="002B4524">
        <w:rPr>
          <w:rFonts w:ascii="Courier New" w:eastAsia="Times New Roman" w:hAnsi="Courier New" w:cs="Courier New"/>
          <w:bCs/>
          <w:color w:val="000000"/>
          <w:sz w:val="20"/>
          <w:szCs w:val="20"/>
          <w:lang w:eastAsia="en-US"/>
        </w:rPr>
        <w:t>"</w:t>
      </w:r>
    </w:p>
    <w:p w14:paraId="6149B782"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411EFD5"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w:t>
      </w:r>
      <w:r w:rsidRPr="002B4524">
        <w:rPr>
          <w:rFonts w:ascii="Courier New" w:eastAsia="Times New Roman" w:hAnsi="Courier New" w:cs="Courier New"/>
          <w:b/>
          <w:bCs/>
          <w:color w:val="000000"/>
          <w:sz w:val="20"/>
          <w:szCs w:val="20"/>
          <w:lang w:eastAsia="en-US"/>
        </w:rPr>
        <w:t>vnet2</w:t>
      </w:r>
      <w:r w:rsidRPr="002B4524">
        <w:rPr>
          <w:rFonts w:ascii="Courier New" w:eastAsia="Times New Roman" w:hAnsi="Courier New" w:cs="Courier New"/>
          <w:bCs/>
          <w:color w:val="000000"/>
          <w:sz w:val="20"/>
          <w:szCs w:val="20"/>
          <w:lang w:eastAsia="en-US"/>
        </w:rPr>
        <w:t>",</w:t>
      </w:r>
    </w:p>
    <w:p w14:paraId="1F2AB704"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44BBD8DD"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None</w:t>
      </w:r>
      <w:r w:rsidRPr="002B4524">
        <w:rPr>
          <w:rFonts w:ascii="Courier New" w:eastAsia="Times New Roman" w:hAnsi="Courier New" w:cs="Courier New"/>
          <w:bCs/>
          <w:color w:val="000000"/>
          <w:sz w:val="20"/>
          <w:szCs w:val="20"/>
          <w:lang w:eastAsia="en-US"/>
        </w:rPr>
        <w:t>",</w:t>
      </w:r>
    </w:p>
    <w:p w14:paraId="757B69E7"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1A9AB809"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3C92E126"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lastRenderedPageBreak/>
        <w:t xml:space="preserve">    },</w:t>
      </w:r>
    </w:p>
    <w:p w14:paraId="69D44B44" w14:textId="71A883C9"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68D4A8F5" w14:textId="708E368C"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That essentially means, that we need a different method to send spoke-to-spoke traffic, and the native vnet router just will not cut it. For this purpose, we will use the Network Virtual Appliance (our virtual Linux-based firewall) as next-hop.</w:t>
      </w:r>
      <w:r w:rsidR="000A00A9">
        <w:rPr>
          <w:rFonts w:ascii="Calibri" w:eastAsia="Times New Roman" w:hAnsi="Calibri" w:cs="Calibri"/>
          <w:color w:val="333333"/>
          <w:lang w:eastAsia="en-US"/>
        </w:rPr>
        <w:t xml:space="preserve"> In other words, you need an additional routing device (in this case the NVA, it could be the VPN gateway) other than the standard vNet routing functionality.</w:t>
      </w:r>
    </w:p>
    <w:p w14:paraId="1ACF904C" w14:textId="77777777" w:rsidR="000A00A9" w:rsidRDefault="000A00A9" w:rsidP="005A03EE">
      <w:pPr>
        <w:shd w:val="clear" w:color="auto" w:fill="FFFFFF"/>
        <w:spacing w:before="0" w:after="240" w:line="339" w:lineRule="atLeast"/>
        <w:jc w:val="both"/>
        <w:rPr>
          <w:rFonts w:ascii="Calibri" w:eastAsia="Times New Roman" w:hAnsi="Calibri" w:cs="Calibri"/>
          <w:color w:val="333333"/>
          <w:lang w:eastAsia="en-US"/>
        </w:rPr>
      </w:pPr>
    </w:p>
    <w:p w14:paraId="10584F17" w14:textId="7A8827F3"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will install in each route table routes for the other side, </w:t>
      </w:r>
      <w:r>
        <w:rPr>
          <w:rFonts w:ascii="Calibri" w:hAnsi="Calibri" w:cs="Calibri"/>
        </w:rPr>
        <w:t xml:space="preserve">but this time </w:t>
      </w:r>
      <w:r w:rsidRPr="00C70AE9">
        <w:rPr>
          <w:rFonts w:ascii="Calibri" w:hAnsi="Calibri" w:cs="Calibri"/>
        </w:rPr>
        <w:t xml:space="preserve">pointing to the private IP address of the </w:t>
      </w:r>
      <w:r>
        <w:rPr>
          <w:rFonts w:ascii="Calibri" w:hAnsi="Calibri" w:cs="Calibri"/>
        </w:rPr>
        <w:t xml:space="preserve">Network Virtual Appliance </w:t>
      </w:r>
      <w:r w:rsidRPr="00C70AE9">
        <w:rPr>
          <w:rFonts w:ascii="Calibri" w:hAnsi="Calibri" w:cs="Calibri"/>
        </w:rPr>
        <w:t xml:space="preserve">in vnet 4. </w:t>
      </w:r>
    </w:p>
    <w:p w14:paraId="26DEE19A" w14:textId="04BEF26D"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az network route-table route update --address-prefix 10.2.0.0/16 --next-hop-ip-address </w:t>
      </w:r>
      <w:r w:rsidRPr="002B4524">
        <w:rPr>
          <w:rFonts w:ascii="Courier New" w:eastAsia="Times New Roman" w:hAnsi="Courier New" w:cs="Courier New"/>
          <w:b/>
          <w:bCs/>
          <w:color w:val="FF0000"/>
          <w:sz w:val="20"/>
          <w:szCs w:val="20"/>
          <w:lang w:eastAsia="en-US"/>
        </w:rPr>
        <w:t>10.4.</w:t>
      </w:r>
      <w:r w:rsidR="00D77138">
        <w:rPr>
          <w:rFonts w:ascii="Courier New" w:eastAsia="Times New Roman" w:hAnsi="Courier New" w:cs="Courier New"/>
          <w:b/>
          <w:bCs/>
          <w:color w:val="FF0000"/>
          <w:sz w:val="20"/>
          <w:szCs w:val="20"/>
          <w:lang w:eastAsia="en-US"/>
        </w:rPr>
        <w:t>2</w:t>
      </w:r>
      <w:r w:rsidRPr="002B4524">
        <w:rPr>
          <w:rFonts w:ascii="Courier New" w:eastAsia="Times New Roman" w:hAnsi="Courier New" w:cs="Courier New"/>
          <w:b/>
          <w:bCs/>
          <w:color w:val="FF0000"/>
          <w:sz w:val="20"/>
          <w:szCs w:val="20"/>
          <w:lang w:eastAsia="en-US"/>
        </w:rPr>
        <w:t>.</w:t>
      </w:r>
      <w:r>
        <w:rPr>
          <w:rFonts w:ascii="Courier New" w:eastAsia="Times New Roman" w:hAnsi="Courier New" w:cs="Courier New"/>
          <w:b/>
          <w:bCs/>
          <w:color w:val="FF0000"/>
          <w:sz w:val="20"/>
          <w:szCs w:val="20"/>
          <w:lang w:eastAsia="en-US"/>
        </w:rPr>
        <w:t>101</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vnet1-subnet1 -n vnet2</w:t>
      </w:r>
    </w:p>
    <w:p w14:paraId="4F8185EB" w14:textId="77777777" w:rsidR="005A03EE" w:rsidRDefault="005A03EE" w:rsidP="005A03EE">
      <w:pPr>
        <w:shd w:val="clear" w:color="auto" w:fill="FFFFFF"/>
        <w:spacing w:before="0" w:line="339" w:lineRule="atLeast"/>
        <w:jc w:val="both"/>
        <w:rPr>
          <w:rFonts w:ascii="Calibri" w:eastAsia="Times New Roman" w:hAnsi="Calibri" w:cs="Calibri"/>
          <w:color w:val="333333"/>
          <w:lang w:eastAsia="en-US"/>
        </w:rPr>
      </w:pPr>
    </w:p>
    <w:p w14:paraId="36FB7252" w14:textId="0F2CB403"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xml:space="preserve">az network route-table route create --address-prefix 10.1.0.0/16 --next-hop-ip-address </w:t>
      </w:r>
      <w:r w:rsidR="00D77138">
        <w:rPr>
          <w:rFonts w:ascii="Courier New" w:eastAsia="Times New Roman" w:hAnsi="Courier New" w:cs="Courier New"/>
          <w:b/>
          <w:bCs/>
          <w:color w:val="FF0000"/>
          <w:sz w:val="20"/>
          <w:szCs w:val="20"/>
          <w:lang w:eastAsia="en-US"/>
        </w:rPr>
        <w:t>10.4.2</w:t>
      </w:r>
      <w:r>
        <w:rPr>
          <w:rFonts w:ascii="Courier New" w:eastAsia="Times New Roman" w:hAnsi="Courier New" w:cs="Courier New"/>
          <w:b/>
          <w:bCs/>
          <w:color w:val="FF0000"/>
          <w:sz w:val="20"/>
          <w:szCs w:val="20"/>
          <w:lang w:eastAsia="en-US"/>
        </w:rPr>
        <w:t>.101</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vnet2-subnet1 -n vnet1</w:t>
      </w:r>
    </w:p>
    <w:p w14:paraId="675D877B"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0A2375C5" w14:textId="77777777" w:rsidR="005A03EE" w:rsidRPr="00C70AE9"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We can verify what the route tables look like now</w:t>
      </w:r>
      <w:r>
        <w:rPr>
          <w:rFonts w:ascii="Calibri" w:hAnsi="Calibri" w:cs="Calibri"/>
        </w:rPr>
        <w:t>, and how it has been programmed in one of the NICs associated to the subnet</w:t>
      </w:r>
      <w:r w:rsidRPr="00C70AE9">
        <w:rPr>
          <w:rFonts w:ascii="Calibri" w:hAnsi="Calibri" w:cs="Calibri"/>
        </w:rPr>
        <w:t>:</w:t>
      </w:r>
    </w:p>
    <w:p w14:paraId="0D69B241" w14:textId="77777777" w:rsidR="005A03EE" w:rsidRPr="000D150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Pr="000D1506">
        <w:rPr>
          <w:rFonts w:ascii="Courier New" w:eastAsia="Times New Roman" w:hAnsi="Courier New" w:cs="Courier New"/>
          <w:b/>
          <w:bCs/>
          <w:color w:val="000000"/>
          <w:sz w:val="18"/>
          <w:szCs w:val="20"/>
          <w:lang w:eastAsia="en-US"/>
        </w:rPr>
        <w:t>$ az network route-table route list --route-table-name vnet1-subnet1 -o table</w:t>
      </w:r>
    </w:p>
    <w:p w14:paraId="2AE8171F" w14:textId="77777777" w:rsidR="005A03EE" w:rsidRPr="000D150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24CBB9E2" w14:textId="77777777" w:rsidR="005A03EE" w:rsidRPr="000D150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36A6E0BA" w14:textId="76F69780" w:rsidR="005A03EE" w:rsidRPr="000B579D"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w:t>
      </w:r>
      <w:r>
        <w:rPr>
          <w:rFonts w:ascii="Courier New" w:eastAsia="Times New Roman" w:hAnsi="Courier New" w:cs="Courier New"/>
          <w:bCs/>
          <w:color w:val="000000"/>
          <w:sz w:val="18"/>
          <w:szCs w:val="20"/>
          <w:lang w:eastAsia="en-US"/>
        </w:rPr>
        <w:t>2.0.</w:t>
      </w:r>
      <w:r w:rsidR="00D77138">
        <w:rPr>
          <w:rFonts w:ascii="Courier New" w:eastAsia="Times New Roman" w:hAnsi="Courier New" w:cs="Courier New"/>
          <w:bCs/>
          <w:color w:val="000000"/>
          <w:sz w:val="18"/>
          <w:szCs w:val="20"/>
          <w:lang w:eastAsia="en-US"/>
        </w:rPr>
        <w:t>0/16      vnet2    10.4.2</w:t>
      </w:r>
      <w:r>
        <w:rPr>
          <w:rFonts w:ascii="Courier New" w:eastAsia="Times New Roman" w:hAnsi="Courier New" w:cs="Courier New"/>
          <w:bCs/>
          <w:color w:val="000000"/>
          <w:sz w:val="18"/>
          <w:szCs w:val="20"/>
          <w:lang w:eastAsia="en-US"/>
        </w:rPr>
        <w:t>.101</w:t>
      </w:r>
      <w:r w:rsidRPr="000B579D">
        <w:rPr>
          <w:rFonts w:ascii="Courier New" w:eastAsia="Times New Roman" w:hAnsi="Courier New" w:cs="Courier New"/>
          <w:bCs/>
          <w:color w:val="000000"/>
          <w:sz w:val="18"/>
          <w:szCs w:val="20"/>
          <w:lang w:eastAsia="en-US"/>
        </w:rPr>
        <w:t xml:space="preserve">          VirtualAppliance  Succeeded</w:t>
      </w:r>
    </w:p>
    <w:p w14:paraId="3B08204E"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41CC16EB" w14:textId="7361074C"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az network nic show-effective-route-table -n myVnet1vmnic</w:t>
      </w:r>
    </w:p>
    <w:p w14:paraId="4D98134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5E27954E"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2F97B25F"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69A2A29A"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1F44E1B6"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3093CEF2"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3176ECDC"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3A6990AF" w14:textId="6F3A54C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"1</w:t>
      </w:r>
      <w:r w:rsidR="00D77138">
        <w:rPr>
          <w:rFonts w:ascii="Courier New" w:eastAsia="Times New Roman" w:hAnsi="Courier New" w:cs="Courier New"/>
          <w:bCs/>
          <w:color w:val="000000"/>
          <w:sz w:val="20"/>
          <w:szCs w:val="20"/>
          <w:lang w:eastAsia="en-US"/>
        </w:rPr>
        <w:t>0.4.2</w:t>
      </w:r>
      <w:r>
        <w:rPr>
          <w:rFonts w:ascii="Courier New" w:eastAsia="Times New Roman" w:hAnsi="Courier New" w:cs="Courier New"/>
          <w:bCs/>
          <w:color w:val="000000"/>
          <w:sz w:val="20"/>
          <w:szCs w:val="20"/>
          <w:lang w:eastAsia="en-US"/>
        </w:rPr>
        <w:t>.101</w:t>
      </w:r>
      <w:r w:rsidRPr="002B4524">
        <w:rPr>
          <w:rFonts w:ascii="Courier New" w:eastAsia="Times New Roman" w:hAnsi="Courier New" w:cs="Courier New"/>
          <w:bCs/>
          <w:color w:val="000000"/>
          <w:sz w:val="20"/>
          <w:szCs w:val="20"/>
          <w:lang w:eastAsia="en-US"/>
        </w:rPr>
        <w:t>"</w:t>
      </w:r>
    </w:p>
    <w:p w14:paraId="7EE05E77"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0094F3B8"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6D569050"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2CEB4F4A"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5A4DA36C"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F834265"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19970691" w14:textId="77777777" w:rsidR="005A03EE" w:rsidRPr="00C70AE9"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And now VM1 should be able to reach VM2:</w:t>
      </w:r>
    </w:p>
    <w:p w14:paraId="51E3B57A"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lab-user@myVnet1vm:~$ ping 10.2.1.4</w:t>
      </w:r>
    </w:p>
    <w:p w14:paraId="27B5EA2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PING 10.2.1.4 (10.2.1.4) 56(84) bytes of data.</w:t>
      </w:r>
    </w:p>
    <w:p w14:paraId="08E3C18B"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2484A4E6"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0FB6D643"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74467F7C"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74A91F61" w14:textId="77777777" w:rsidR="00EE6B46" w:rsidRDefault="00EE6B46" w:rsidP="00EE6B46">
      <w:pPr>
        <w:spacing w:before="0" w:line="240" w:lineRule="auto"/>
        <w:textAlignment w:val="center"/>
      </w:pPr>
    </w:p>
    <w:p w14:paraId="1725BE82" w14:textId="77777777"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1E0A34DB"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089A6ECF" w14:textId="26F1E883"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sidRPr="00EE6B46">
        <w:rPr>
          <w:color w:val="0070C0"/>
        </w:rPr>
        <w:t>UDRs can be use</w:t>
      </w:r>
      <w:r>
        <w:rPr>
          <w:color w:val="0070C0"/>
        </w:rPr>
        <w:t>d</w:t>
      </w:r>
      <w:r w:rsidRPr="00EE6B46">
        <w:rPr>
          <w:color w:val="0070C0"/>
        </w:rPr>
        <w:t xml:space="preserve"> steer traffic </w:t>
      </w:r>
      <w:r>
        <w:rPr>
          <w:color w:val="0070C0"/>
        </w:rPr>
        <w:t>between subnets through a firewall. The UDRs should point to the IP address of a firewall interface in a different subnet. This firewall could be even in a peered vnet.</w:t>
      </w:r>
    </w:p>
    <w:p w14:paraId="2971A7EF" w14:textId="734A49F0"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04036338" w14:textId="50B01A7C"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You can verify the routes installed in the routing table, as well as the routes programmed in the NICs of your VMs. Note that discrepancies between the routing table and the programmed routes can be extremely useful when troubleshooting routing problems.</w:t>
      </w:r>
    </w:p>
    <w:p w14:paraId="0EF4F259"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2799A5FC" w14:textId="77777777" w:rsidR="00EE6B46" w:rsidRPr="00B37FEF" w:rsidRDefault="00EE6B46" w:rsidP="00EE6B46">
      <w:pPr>
        <w:spacing w:before="0" w:line="240" w:lineRule="auto"/>
        <w:textAlignment w:val="center"/>
        <w:rPr>
          <w:rFonts w:ascii="Calibri" w:hAnsi="Calibri" w:cs="Calibri"/>
        </w:rPr>
      </w:pPr>
    </w:p>
    <w:p w14:paraId="438BD478" w14:textId="3CC5ED6E" w:rsidR="00D912B3" w:rsidRPr="00D912B3" w:rsidRDefault="00D912B3" w:rsidP="005A03EE">
      <w:pPr>
        <w:shd w:val="clear" w:color="auto" w:fill="FFFFFF"/>
        <w:spacing w:before="0" w:after="240" w:line="339" w:lineRule="atLeast"/>
        <w:jc w:val="both"/>
        <w:rPr>
          <w:rFonts w:ascii="Courier New" w:eastAsia="Times New Roman" w:hAnsi="Courier New" w:cs="Courier New"/>
          <w:bCs/>
          <w:color w:val="000000"/>
          <w:sz w:val="20"/>
          <w:szCs w:val="20"/>
          <w:lang w:eastAsia="en-US"/>
        </w:rPr>
      </w:pP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365B3034" w:rsidR="00CC3C6C" w:rsidRPr="00122300" w:rsidRDefault="00B93132" w:rsidP="00CC3C6C">
      <w:pPr>
        <w:pStyle w:val="Heading1"/>
        <w:tabs>
          <w:tab w:val="left" w:pos="5318"/>
        </w:tabs>
      </w:pPr>
      <w:bookmarkStart w:id="5" w:name="_Toc484908700"/>
      <w:r>
        <w:t>La</w:t>
      </w:r>
      <w:r w:rsidR="006652C7">
        <w:t>b 3</w:t>
      </w:r>
      <w:r w:rsidR="00CC3C6C">
        <w:t xml:space="preserve">: </w:t>
      </w:r>
      <w:r w:rsidR="00DB08C8">
        <w:t>Microsegmentation with NVA</w:t>
      </w:r>
      <w:bookmarkEnd w:id="5"/>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Some organizations wish to filter not only traffic between specific network segments, but traffic inside of a subnet as well, in order to reduce the probability of successful attacks spreading inside of an organization. This is what some in the industry know as “microsegmentation”.</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0614" cy="3052658"/>
                    </a:xfrm>
                    <a:prstGeom prst="rect">
                      <a:avLst/>
                    </a:prstGeom>
                  </pic:spPr>
                </pic:pic>
              </a:graphicData>
            </a:graphic>
          </wp:inline>
        </w:drawing>
      </w:r>
    </w:p>
    <w:p w14:paraId="357BC778" w14:textId="2487F80F"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 xml:space="preserve">Figure </w:t>
      </w:r>
      <w:r w:rsidR="0010666A">
        <w:rPr>
          <w:rFonts w:ascii="Calibri" w:eastAsia="Times New Roman" w:hAnsi="Calibri" w:cs="Calibri"/>
          <w:b/>
          <w:color w:val="333333"/>
          <w:lang w:eastAsia="en-US"/>
        </w:rPr>
        <w:t>6</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“microsegmentation”</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18A1671E" w14:textId="14704B71" w:rsidR="009D761E" w:rsidRDefault="00DB08C8" w:rsidP="00612B84">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 xml:space="preserve">In order to be able to test the topology above, we </w:t>
      </w:r>
      <w:r w:rsidR="007C4452">
        <w:rPr>
          <w:rFonts w:ascii="Calibri" w:hAnsi="Calibri" w:cs="Calibri"/>
        </w:rPr>
        <w:t>will use the</w:t>
      </w:r>
      <w:r w:rsidRPr="00C70AE9">
        <w:rPr>
          <w:rFonts w:ascii="Calibri" w:hAnsi="Calibri" w:cs="Calibri"/>
        </w:rPr>
        <w:t xml:space="preserve"> second VM in myVnet1-Subnet1.</w:t>
      </w:r>
      <w:r w:rsidR="007C4452">
        <w:rPr>
          <w:rFonts w:ascii="Calibri" w:hAnsi="Calibri" w:cs="Calibri"/>
        </w:rPr>
        <w:t xml:space="preserve"> (</w:t>
      </w:r>
      <w:r w:rsidR="00612B84" w:rsidRPr="00612B84">
        <w:rPr>
          <w:rFonts w:ascii="Calibri" w:hAnsi="Calibri" w:cs="Calibri"/>
        </w:rPr>
        <w:t>vnet1-vm2</w:t>
      </w:r>
      <w:r w:rsidR="007C4452">
        <w:rPr>
          <w:rFonts w:ascii="Calibri" w:hAnsi="Calibri" w:cs="Calibri"/>
        </w:rPr>
        <w:t>)</w:t>
      </w:r>
      <w:r w:rsidR="00612B84">
        <w:rPr>
          <w:rFonts w:ascii="Calibri" w:hAnsi="Calibri" w:cs="Calibri"/>
        </w:rPr>
        <w:t>. W</w:t>
      </w:r>
      <w:r w:rsidR="009D761E" w:rsidRPr="00C70AE9">
        <w:rPr>
          <w:rFonts w:ascii="Calibri" w:hAnsi="Calibri" w:cs="Calibri"/>
        </w:rPr>
        <w:t>e need to instruct all VMs in subnet 1 to send local traffic to the NVAs as well. This can be easily done by adding an additional User-Defined Route to the corresponding routing table:</w:t>
      </w:r>
    </w:p>
    <w:p w14:paraId="43715B11" w14:textId="77777777" w:rsidR="00804A89" w:rsidRDefault="00804A89" w:rsidP="00C70AE9">
      <w:pPr>
        <w:spacing w:before="0" w:line="240" w:lineRule="auto"/>
        <w:textAlignment w:val="center"/>
        <w:rPr>
          <w:rFonts w:ascii="Calibri" w:hAnsi="Calibri" w:cs="Calibri"/>
        </w:rPr>
      </w:pPr>
    </w:p>
    <w:p w14:paraId="64FAF9F7" w14:textId="65C4A16A" w:rsidR="009D761E" w:rsidRPr="00554F24"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D761E">
        <w:rPr>
          <w:rFonts w:ascii="Courier New" w:eastAsia="Times New Roman" w:hAnsi="Courier New" w:cs="Courier New"/>
          <w:b/>
          <w:bCs/>
          <w:color w:val="000000"/>
          <w:sz w:val="20"/>
          <w:szCs w:val="20"/>
          <w:lang w:eastAsia="en-US"/>
        </w:rPr>
        <w:t>az network route-table route create --address-prefix 10.1.1.0/24 --next-hop-ip-address 10.4.2.101 --next-hop-type Virt</w:t>
      </w:r>
      <w:r w:rsidR="00554F24">
        <w:rPr>
          <w:rFonts w:ascii="Courier New" w:eastAsia="Times New Roman" w:hAnsi="Courier New" w:cs="Courier New"/>
          <w:b/>
          <w:bCs/>
          <w:color w:val="000000"/>
          <w:sz w:val="20"/>
          <w:szCs w:val="20"/>
          <w:lang w:eastAsia="en-US"/>
        </w:rPr>
        <w:t xml:space="preserve">ualAppliance --route-table-name </w:t>
      </w:r>
      <w:r w:rsidRPr="009D761E">
        <w:rPr>
          <w:rFonts w:ascii="Courier New" w:eastAsia="Times New Roman" w:hAnsi="Courier New" w:cs="Courier New"/>
          <w:b/>
          <w:bCs/>
          <w:color w:val="000000"/>
          <w:sz w:val="20"/>
          <w:szCs w:val="20"/>
          <w:lang w:eastAsia="en-US"/>
        </w:rPr>
        <w:t>vnet1-subnet1 -n vnet1-subnet1</w:t>
      </w:r>
    </w:p>
    <w:p w14:paraId="14041EA4" w14:textId="77777777" w:rsidR="009D761E" w:rsidRPr="009D761E" w:rsidRDefault="009D761E" w:rsidP="009D761E">
      <w:pPr>
        <w:shd w:val="clear" w:color="auto" w:fill="FFFFFF"/>
        <w:tabs>
          <w:tab w:val="left" w:pos="1080"/>
        </w:tabs>
        <w:spacing w:before="0" w:after="240" w:line="339" w:lineRule="atLeast"/>
        <w:rPr>
          <w:rFonts w:ascii="Calibri" w:eastAsia="Times New Roman" w:hAnsi="Calibri" w:cs="Calibri"/>
          <w:lang w:eastAsia="en-US"/>
        </w:rPr>
      </w:pPr>
    </w:p>
    <w:p w14:paraId="6B9B6CC6" w14:textId="302FB5AA" w:rsidR="001624BD" w:rsidRDefault="00554F24"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You can verify similarly to the previous lab that traffic now is flowing through the firewall, by enabling and disabling the ICMP rule as de</w:t>
      </w:r>
      <w:r w:rsidR="00612B84">
        <w:rPr>
          <w:rFonts w:ascii="Calibri" w:hAnsi="Calibri" w:cs="Calibri"/>
        </w:rPr>
        <w:t>scribed in the previous section, or by verifying that ping does not work, but SSH does.</w:t>
      </w:r>
    </w:p>
    <w:p w14:paraId="31590A55" w14:textId="5F798EDC" w:rsidR="00B37FEF" w:rsidRDefault="00B37FEF" w:rsidP="00B37FEF">
      <w:pPr>
        <w:spacing w:before="0" w:line="240" w:lineRule="auto"/>
        <w:textAlignment w:val="center"/>
      </w:pPr>
    </w:p>
    <w:p w14:paraId="556A82F5" w14:textId="00914990" w:rsidR="00B37FEF" w:rsidRDefault="00B37FEF"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60BFD973"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24059A4E" w14:textId="2B0DB3A2" w:rsidR="00B37FEF" w:rsidRDefault="00B37FEF"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sidRPr="00EE6B46">
        <w:rPr>
          <w:color w:val="0070C0"/>
        </w:rPr>
        <w:t>UDRs can be use</w:t>
      </w:r>
      <w:r w:rsidR="00EE6B46">
        <w:rPr>
          <w:color w:val="0070C0"/>
        </w:rPr>
        <w:t>d</w:t>
      </w:r>
      <w:r w:rsidRPr="00EE6B46">
        <w:rPr>
          <w:color w:val="0070C0"/>
        </w:rPr>
        <w:t xml:space="preserve"> not only to steer traffic </w:t>
      </w:r>
      <w:r w:rsidR="00EE6B46">
        <w:rPr>
          <w:color w:val="0070C0"/>
        </w:rPr>
        <w:t>between subnets through a firewall, but to steer traffic between hosts inside of one subnet through a firewall too. This is due to the fact that Azure routing is not performed at the subnet level, as in traditional networks, but at the NIC level. This enables a very high degree of granularity</w:t>
      </w:r>
    </w:p>
    <w:p w14:paraId="47B11482" w14:textId="6BC5FE6C"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25BE578B" w14:textId="2B5C88CD"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As a side remark, in order for these microsegmentation designs to work, the firewall needs to be in a separate subnet from the VMs themselves, otherwise the UDR will provoke a routing loop.</w:t>
      </w:r>
    </w:p>
    <w:p w14:paraId="13890AE7" w14:textId="77777777" w:rsidR="00B37FEF" w:rsidRPr="00B37FEF" w:rsidRDefault="00B37FEF" w:rsidP="00B37FEF">
      <w:pPr>
        <w:spacing w:before="0" w:line="240" w:lineRule="auto"/>
        <w:textAlignment w:val="center"/>
        <w:rPr>
          <w:rFonts w:ascii="Calibri" w:hAnsi="Calibri" w:cs="Calibri"/>
        </w:rPr>
      </w:pPr>
    </w:p>
    <w:p w14:paraId="59115A48" w14:textId="63C74BEA" w:rsidR="006652C7" w:rsidRDefault="006652C7">
      <w:pPr>
        <w:rPr>
          <w:rFonts w:ascii="Calibri" w:eastAsia="Times New Roman" w:hAnsi="Calibri" w:cs="Calibri"/>
          <w:lang w:eastAsia="en-US"/>
        </w:rPr>
      </w:pPr>
      <w:r>
        <w:rPr>
          <w:rFonts w:ascii="Calibri" w:eastAsia="Times New Roman" w:hAnsi="Calibri" w:cs="Calibri"/>
          <w:lang w:eastAsia="en-US"/>
        </w:rPr>
        <w:lastRenderedPageBreak/>
        <w:br w:type="page"/>
      </w:r>
    </w:p>
    <w:p w14:paraId="6FB84292"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6DF9E64A" w14:textId="4FF29F59" w:rsidR="00A753AF" w:rsidRDefault="00A753AF">
      <w:pPr>
        <w:rPr>
          <w:rFonts w:ascii="Calibri" w:eastAsia="Times New Roman" w:hAnsi="Calibri" w:cs="Calibri"/>
          <w:lang w:eastAsia="en-US"/>
        </w:rPr>
      </w:pPr>
    </w:p>
    <w:p w14:paraId="0248EA1F" w14:textId="77777777" w:rsidR="00A753AF" w:rsidRDefault="00A753AF">
      <w:pPr>
        <w:rPr>
          <w:rFonts w:ascii="Calibri" w:eastAsia="Times New Roman" w:hAnsi="Calibri" w:cs="Calibri"/>
          <w:lang w:eastAsia="en-US"/>
        </w:rPr>
      </w:pPr>
    </w:p>
    <w:p w14:paraId="08019F05" w14:textId="77777777" w:rsidR="00A753AF" w:rsidRDefault="00A753AF">
      <w:pPr>
        <w:rPr>
          <w:rFonts w:ascii="Calibri" w:eastAsia="Times New Roman" w:hAnsi="Calibri" w:cs="Calibri"/>
          <w:lang w:eastAsia="en-US"/>
        </w:rPr>
      </w:pPr>
    </w:p>
    <w:p w14:paraId="0B0995A9" w14:textId="33A11BAC" w:rsidR="00A753AF" w:rsidRDefault="00A753AF">
      <w:pPr>
        <w:rPr>
          <w:rFonts w:ascii="Calibri" w:eastAsia="Times New Roman" w:hAnsi="Calibri" w:cs="Calibri"/>
          <w:lang w:eastAsia="en-US"/>
        </w:rPr>
      </w:pPr>
    </w:p>
    <w:p w14:paraId="46AF74F1" w14:textId="3BC69573" w:rsidR="00A753AF" w:rsidRDefault="00A753AF">
      <w:pPr>
        <w:rPr>
          <w:rFonts w:ascii="Calibri" w:eastAsia="Times New Roman" w:hAnsi="Calibri" w:cs="Calibri"/>
          <w:lang w:eastAsia="en-US"/>
        </w:rPr>
      </w:pPr>
    </w:p>
    <w:p w14:paraId="23597B93" w14:textId="0C6AD50B" w:rsid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 xml:space="preserve">PART </w:t>
      </w:r>
      <w:r>
        <w:rPr>
          <w:rFonts w:ascii="Calibri" w:eastAsia="Times New Roman" w:hAnsi="Calibri" w:cs="Calibri"/>
          <w:b/>
          <w:color w:val="333333"/>
          <w:sz w:val="52"/>
          <w:lang w:eastAsia="en-US"/>
        </w:rPr>
        <w:t>2</w:t>
      </w:r>
    </w:p>
    <w:p w14:paraId="3AE68B8A" w14:textId="77777777"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p>
    <w:p w14:paraId="39840C4B" w14:textId="5E009CB6"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Pr>
          <w:rFonts w:ascii="Calibri" w:eastAsia="Times New Roman" w:hAnsi="Calibri" w:cs="Calibri"/>
          <w:b/>
          <w:color w:val="333333"/>
          <w:sz w:val="52"/>
          <w:lang w:eastAsia="en-US"/>
        </w:rPr>
        <w:t>NVA High Availability</w:t>
      </w:r>
    </w:p>
    <w:p w14:paraId="19D866F3" w14:textId="77777777" w:rsidR="0064386D" w:rsidRPr="007B4D52" w:rsidRDefault="0064386D" w:rsidP="0064386D">
      <w:pPr>
        <w:shd w:val="clear" w:color="auto" w:fill="FFFFFF"/>
        <w:spacing w:before="0" w:after="240" w:line="339" w:lineRule="atLeast"/>
        <w:jc w:val="both"/>
        <w:rPr>
          <w:rFonts w:ascii="Calibri" w:eastAsia="Times New Roman" w:hAnsi="Calibri" w:cs="Calibri"/>
          <w:lang w:eastAsia="en-US"/>
        </w:rPr>
      </w:pPr>
    </w:p>
    <w:p w14:paraId="4C602276" w14:textId="4E484C7D" w:rsidR="00A753AF" w:rsidRDefault="00A753AF">
      <w:pPr>
        <w:rPr>
          <w:rFonts w:ascii="Calibri" w:eastAsia="Times New Roman" w:hAnsi="Calibri" w:cs="Calibri"/>
          <w:lang w:eastAsia="en-US"/>
        </w:rPr>
      </w:pPr>
    </w:p>
    <w:p w14:paraId="46AB4255" w14:textId="68686FCE" w:rsidR="00055131" w:rsidRDefault="00055131">
      <w:pPr>
        <w:rPr>
          <w:rFonts w:ascii="Calibri" w:eastAsia="Times New Roman" w:hAnsi="Calibri" w:cs="Calibri"/>
          <w:lang w:eastAsia="en-US"/>
        </w:rPr>
      </w:pPr>
    </w:p>
    <w:p w14:paraId="09960E9A" w14:textId="0DA0EA32" w:rsidR="00055131" w:rsidRDefault="00055131">
      <w:pPr>
        <w:rPr>
          <w:rFonts w:ascii="Calibri" w:eastAsia="Times New Roman" w:hAnsi="Calibri" w:cs="Calibri"/>
          <w:lang w:eastAsia="en-US"/>
        </w:rPr>
      </w:pPr>
    </w:p>
    <w:p w14:paraId="714547F1" w14:textId="7EC451DD" w:rsidR="00055131" w:rsidRDefault="00055131">
      <w:pPr>
        <w:rPr>
          <w:rFonts w:ascii="Calibri" w:eastAsia="Times New Roman" w:hAnsi="Calibri" w:cs="Calibri"/>
          <w:lang w:eastAsia="en-US"/>
        </w:rPr>
      </w:pPr>
    </w:p>
    <w:p w14:paraId="4C857469" w14:textId="56580091" w:rsidR="00055131" w:rsidRDefault="00055131">
      <w:pPr>
        <w:rPr>
          <w:rFonts w:ascii="Calibri" w:eastAsia="Times New Roman" w:hAnsi="Calibri" w:cs="Calibri"/>
          <w:lang w:eastAsia="en-US"/>
        </w:rPr>
      </w:pPr>
    </w:p>
    <w:p w14:paraId="091AB0B1" w14:textId="0580A962" w:rsidR="00055131" w:rsidRDefault="00055131">
      <w:pPr>
        <w:rPr>
          <w:rFonts w:ascii="Calibri" w:eastAsia="Times New Roman" w:hAnsi="Calibri" w:cs="Calibri"/>
          <w:lang w:eastAsia="en-US"/>
        </w:rPr>
      </w:pPr>
    </w:p>
    <w:p w14:paraId="33EED9E9" w14:textId="77777777" w:rsidR="00055131" w:rsidRDefault="00055131">
      <w:pPr>
        <w:rPr>
          <w:rFonts w:ascii="Calibri" w:eastAsia="Times New Roman" w:hAnsi="Calibri" w:cs="Calibri"/>
          <w:lang w:eastAsia="en-US"/>
        </w:rPr>
      </w:pPr>
    </w:p>
    <w:p w14:paraId="661A065C" w14:textId="77777777" w:rsidR="0064386D" w:rsidRDefault="0064386D" w:rsidP="00A753AF">
      <w:pPr>
        <w:jc w:val="center"/>
        <w:rPr>
          <w:rFonts w:ascii="Calibri" w:eastAsia="Times New Roman" w:hAnsi="Calibri" w:cs="Calibri"/>
          <w:sz w:val="36"/>
          <w:lang w:eastAsia="en-US"/>
        </w:rPr>
      </w:pPr>
    </w:p>
    <w:p w14:paraId="754C93A6" w14:textId="34BD8813" w:rsidR="00554F24" w:rsidRPr="00A753AF" w:rsidRDefault="00554F24" w:rsidP="00A753AF">
      <w:pPr>
        <w:jc w:val="center"/>
        <w:rPr>
          <w:rFonts w:ascii="Calibri" w:eastAsia="Times New Roman" w:hAnsi="Calibri" w:cs="Calibri"/>
          <w:sz w:val="28"/>
          <w:lang w:eastAsia="en-US"/>
        </w:rPr>
      </w:pPr>
      <w:r w:rsidRPr="00A753AF">
        <w:rPr>
          <w:rFonts w:ascii="Calibri" w:eastAsia="Times New Roman" w:hAnsi="Calibri" w:cs="Calibri"/>
          <w:sz w:val="28"/>
          <w:lang w:eastAsia="en-US"/>
        </w:rPr>
        <w:br w:type="page"/>
      </w:r>
    </w:p>
    <w:p w14:paraId="2460AD78" w14:textId="4DADCA19" w:rsidR="00554F24" w:rsidRPr="00122300" w:rsidRDefault="0064386D" w:rsidP="00554F24">
      <w:pPr>
        <w:pStyle w:val="Heading1"/>
        <w:tabs>
          <w:tab w:val="left" w:pos="5318"/>
        </w:tabs>
      </w:pPr>
      <w:bookmarkStart w:id="6" w:name="_Toc484908701"/>
      <w:r>
        <w:lastRenderedPageBreak/>
        <w:t xml:space="preserve">Lab </w:t>
      </w:r>
      <w:r w:rsidR="000A00A9">
        <w:t>4</w:t>
      </w:r>
      <w:r w:rsidR="00554F24">
        <w:t>: NVA scalability</w:t>
      </w:r>
      <w:bookmarkEnd w:id="6"/>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lab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stateful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977" cy="2904974"/>
                    </a:xfrm>
                    <a:prstGeom prst="rect">
                      <a:avLst/>
                    </a:prstGeom>
                  </pic:spPr>
                </pic:pic>
              </a:graphicData>
            </a:graphic>
          </wp:inline>
        </w:drawing>
      </w:r>
    </w:p>
    <w:p w14:paraId="65A9DC9F" w14:textId="06BA8B4E"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 xml:space="preserve">Figure </w:t>
      </w:r>
      <w:r w:rsidR="001501C5">
        <w:rPr>
          <w:rFonts w:ascii="Calibri" w:eastAsia="Times New Roman" w:hAnsi="Calibri" w:cs="Calibri"/>
          <w:b/>
          <w:color w:val="333333"/>
          <w:lang w:val="en" w:eastAsia="en-US"/>
        </w:rPr>
        <w:t>7</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69A41FF1" w14:textId="77777777" w:rsidR="00804A89" w:rsidRDefault="00DD5583" w:rsidP="000E68CD">
      <w:pPr>
        <w:pStyle w:val="ListParagraph"/>
        <w:numPr>
          <w:ilvl w:val="0"/>
          <w:numId w:val="23"/>
        </w:numPr>
        <w:spacing w:before="0" w:line="240" w:lineRule="auto"/>
        <w:ind w:hanging="810"/>
        <w:textAlignment w:val="center"/>
        <w:rPr>
          <w:rFonts w:ascii="Calibri" w:hAnsi="Calibri" w:cs="Calibri"/>
        </w:rPr>
      </w:pPr>
      <w:r w:rsidRPr="000E68CD">
        <w:rPr>
          <w:rFonts w:ascii="Calibri" w:hAnsi="Calibri" w:cs="Calibri"/>
        </w:rPr>
        <w:t>First, verify that an internal load balancer has been deployed with the frontend IP address 10.4.2.100:</w:t>
      </w:r>
    </w:p>
    <w:p w14:paraId="62C26BE2" w14:textId="763EFE0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az network lb list -o table</w:t>
      </w:r>
    </w:p>
    <w:p w14:paraId="57B19D02" w14:textId="2F02D773"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ProvisioningState    ResourceGroup</w:t>
      </w:r>
    </w:p>
    <w:p w14:paraId="53E142BF" w14:textId="206773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  -------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  ---------------</w:t>
      </w:r>
    </w:p>
    <w:p w14:paraId="7F3E3192" w14:textId="3F48A694" w:rsidR="00283D9F" w:rsidRDefault="00283D9F"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nva-slb-ext  Succeeded            vnetTest</w:t>
      </w:r>
    </w:p>
    <w:p w14:paraId="17777BB7" w14:textId="7B336F35" w:rsidR="00DD5583"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w:t>
      </w:r>
      <w:r w:rsidR="00CC48D7" w:rsidRPr="00283D9F">
        <w:rPr>
          <w:rFonts w:ascii="Courier New" w:eastAsia="Times New Roman" w:hAnsi="Courier New" w:cs="Courier New"/>
          <w:b/>
          <w:bCs/>
          <w:color w:val="C00000"/>
          <w:sz w:val="20"/>
          <w:szCs w:val="20"/>
          <w:lang w:eastAsia="en-US"/>
        </w:rPr>
        <w:t>-int</w:t>
      </w:r>
      <w:r w:rsidRPr="00283D9F">
        <w:rPr>
          <w:rFonts w:ascii="Courier New" w:eastAsia="Times New Roman" w:hAnsi="Courier New" w:cs="Courier New"/>
          <w:bCs/>
          <w:color w:val="C00000"/>
          <w:sz w:val="20"/>
          <w:szCs w:val="20"/>
          <w:lang w:eastAsia="en-US"/>
        </w:rPr>
        <w:t xml:space="preserve">  </w:t>
      </w:r>
      <w:r w:rsidRPr="00ED1504">
        <w:rPr>
          <w:rFonts w:ascii="Courier New" w:eastAsia="Times New Roman" w:hAnsi="Courier New" w:cs="Courier New"/>
          <w:bCs/>
          <w:color w:val="000000"/>
          <w:sz w:val="20"/>
          <w:szCs w:val="20"/>
          <w:lang w:eastAsia="en-US"/>
        </w:rPr>
        <w:t xml:space="preserve">Succeeded            vnetTest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007785D6" w:rsidR="00ED1504" w:rsidRDefault="00CC48D7" w:rsidP="00CC48D7">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 xml:space="preserve">Now get information about the object names inside of the Load Balancer. </w:t>
      </w:r>
      <w:r w:rsidR="00ED1504" w:rsidRPr="00CC48D7">
        <w:rPr>
          <w:rFonts w:ascii="Calibri" w:hAnsi="Calibri" w:cs="Calibri"/>
        </w:rPr>
        <w:t>The following command can be used in order to get the most relevant attributes:</w:t>
      </w:r>
    </w:p>
    <w:p w14:paraId="1178A1A9" w14:textId="77777777" w:rsidR="00804A89" w:rsidRDefault="00804A89" w:rsidP="00CC48D7">
      <w:pPr>
        <w:spacing w:before="0" w:line="240" w:lineRule="auto"/>
        <w:textAlignment w:val="center"/>
        <w:rPr>
          <w:rFonts w:ascii="Calibri" w:hAnsi="Calibri" w:cs="Calibri"/>
        </w:rPr>
      </w:pPr>
    </w:p>
    <w:p w14:paraId="0189B1FC" w14:textId="209F11BF"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lang w:val="en" w:eastAsia="en-US"/>
        </w:rPr>
      </w:pPr>
      <w:r w:rsidRPr="00ED1504">
        <w:rPr>
          <w:rFonts w:ascii="Courier New" w:eastAsia="Times New Roman" w:hAnsi="Courier New" w:cs="Courier New"/>
          <w:b/>
          <w:color w:val="333333"/>
          <w:lang w:val="en" w:eastAsia="en-US"/>
        </w:rPr>
        <w:t>az network lb show -n nva-slb</w:t>
      </w:r>
      <w:r w:rsidR="00CC48D7">
        <w:rPr>
          <w:rFonts w:ascii="Courier New" w:eastAsia="Times New Roman" w:hAnsi="Courier New" w:cs="Courier New"/>
          <w:b/>
          <w:color w:val="333333"/>
          <w:lang w:val="en" w:eastAsia="en-US"/>
        </w:rPr>
        <w:t>-int</w:t>
      </w:r>
      <w:r w:rsidRPr="00ED1504">
        <w:rPr>
          <w:rFonts w:ascii="Courier New" w:eastAsia="Times New Roman" w:hAnsi="Courier New" w:cs="Courier New"/>
          <w:b/>
          <w:color w:val="333333"/>
          <w:lang w:val="en" w:eastAsia="en-US"/>
        </w:rPr>
        <w:t xml:space="preserve"> | grep name</w:t>
      </w:r>
    </w:p>
    <w:p w14:paraId="1A7DC6B9" w14:textId="120EEEC1"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"nva-slbBackend</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663D6732" w14:textId="4459BED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"myFrontendConfig",</w:t>
      </w:r>
    </w:p>
    <w:p w14:paraId="5CACD326"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null,</w:t>
      </w:r>
    </w:p>
    <w:p w14:paraId="6D2D4333" w14:textId="7871BA9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"mySLBConfig",</w:t>
      </w:r>
    </w:p>
    <w:p w14:paraId="7C77F907" w14:textId="679C861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2CD52F02" w14:textId="47FB9ADC"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color w:val="333333"/>
          <w:lang w:val="en" w:eastAsia="en-US"/>
        </w:rPr>
        <w:t xml:space="preserve">      "name": "myProbe",</w:t>
      </w:r>
    </w:p>
    <w:p w14:paraId="20467B88" w14:textId="77777777"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p>
    <w:p w14:paraId="232636CB" w14:textId="77777777" w:rsidR="00804A89"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Now we need to add the internal interfaces of both appliances to the backend address pool of the load balancer: </w:t>
      </w:r>
    </w:p>
    <w:p w14:paraId="0D19AE12" w14:textId="08D8D265" w:rsidR="00DD5583" w:rsidRPr="00554F24"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nic ip-config address-pool add --ip-config-name</w:t>
      </w:r>
      <w:r w:rsidR="006652C7">
        <w:rPr>
          <w:rFonts w:ascii="Courier New" w:eastAsia="Times New Roman" w:hAnsi="Courier New" w:cs="Courier New"/>
          <w:b/>
          <w:bCs/>
          <w:color w:val="000000"/>
          <w:sz w:val="20"/>
          <w:szCs w:val="20"/>
          <w:lang w:eastAsia="en-US"/>
        </w:rPr>
        <w:t xml:space="preserve"> linuxnva-1</w:t>
      </w:r>
      <w:r w:rsidRPr="00E83A60">
        <w:rPr>
          <w:rFonts w:ascii="Courier New" w:eastAsia="Times New Roman" w:hAnsi="Courier New" w:cs="Courier New"/>
          <w:b/>
          <w:bCs/>
          <w:color w:val="000000"/>
          <w:sz w:val="20"/>
          <w:szCs w:val="20"/>
          <w:lang w:eastAsia="en-US"/>
        </w:rPr>
        <w:t>-nic0-ipConfig --nic-name</w:t>
      </w:r>
      <w:r w:rsidR="006652C7">
        <w:rPr>
          <w:rFonts w:ascii="Courier New" w:eastAsia="Times New Roman" w:hAnsi="Courier New" w:cs="Courier New"/>
          <w:b/>
          <w:bCs/>
          <w:color w:val="000000"/>
          <w:sz w:val="20"/>
          <w:szCs w:val="20"/>
          <w:lang w:eastAsia="en-US"/>
        </w:rPr>
        <w:t xml:space="preserve"> linuxnva-1</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3CFFDCC7" w14:textId="77777777" w:rsidR="00804A89" w:rsidRDefault="00804A89" w:rsidP="001624BD">
      <w:pPr>
        <w:shd w:val="clear" w:color="auto" w:fill="FFFFFF"/>
        <w:spacing w:before="0" w:after="240" w:line="339" w:lineRule="atLeast"/>
        <w:jc w:val="both"/>
        <w:rPr>
          <w:rFonts w:ascii="Calibri" w:eastAsia="Times New Roman" w:hAnsi="Calibri" w:cs="Calibri"/>
          <w:color w:val="333333"/>
          <w:lang w:val="en" w:eastAsia="en-US"/>
        </w:rPr>
      </w:pPr>
    </w:p>
    <w:p w14:paraId="429D07A6" w14:textId="2247F146"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5C5FAAFB" w:rsidR="00E83A60" w:rsidRPr="00CC48D7" w:rsidRDefault="00E83A60"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6E614D21" w14:textId="77777777" w:rsidR="00804A89" w:rsidRDefault="00804A89" w:rsidP="001624BD">
      <w:pPr>
        <w:shd w:val="clear" w:color="auto" w:fill="FFFFFF"/>
        <w:spacing w:before="0" w:after="240" w:line="339" w:lineRule="atLeast"/>
        <w:jc w:val="both"/>
        <w:rPr>
          <w:rFonts w:ascii="Calibri" w:eastAsia="Times New Roman" w:hAnsi="Calibri" w:cs="Calibri"/>
          <w:color w:val="333333"/>
          <w:lang w:val="en" w:eastAsia="en-US"/>
        </w:rPr>
      </w:pPr>
    </w:p>
    <w:p w14:paraId="11CADB80" w14:textId="089244AD"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list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42D39BD1" w14:textId="77777777" w:rsidR="00804A89"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29952858" w14:textId="77777777" w:rsidR="00804A89"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delete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 mySLBConfig</w:t>
      </w:r>
    </w:p>
    <w:p w14:paraId="16481C8F" w14:textId="505D62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create --backend-pool-name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sshRule --floating-ip true --probe-name myProbe</w:t>
      </w:r>
    </w:p>
    <w:p w14:paraId="4BA1CB15"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6F53C4D" w14:textId="1028786C" w:rsidR="00DD5583"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lastRenderedPageBreak/>
        <w:t>We must change the next-hop for the UDRs that are required for the communication. We need to point them at the virtual IP address of the load balancer (10.4.2.100)</w:t>
      </w:r>
      <w:r w:rsidR="00E83A60" w:rsidRPr="00CC48D7">
        <w:rPr>
          <w:rFonts w:ascii="Calibri" w:hAnsi="Calibri" w:cs="Calibri"/>
        </w:rPr>
        <w:t>. We will take the route for microsegmentation, in order to test the connection depicted in the picture above</w:t>
      </w:r>
      <w:r w:rsidRPr="00CC48D7">
        <w:rPr>
          <w:rFonts w:ascii="Calibri" w:hAnsi="Calibri" w:cs="Calibri"/>
        </w:rPr>
        <w:t>:</w:t>
      </w:r>
    </w:p>
    <w:p w14:paraId="12D90FCC" w14:textId="77777777" w:rsidR="00804A89" w:rsidRDefault="00804A89" w:rsidP="00CC48D7">
      <w:pPr>
        <w:spacing w:before="0" w:line="240" w:lineRule="auto"/>
        <w:textAlignment w:val="center"/>
        <w:rPr>
          <w:rFonts w:ascii="Calibri" w:hAnsi="Calibri" w:cs="Calibri"/>
        </w:rPr>
      </w:pPr>
    </w:p>
    <w:p w14:paraId="763D6C9E" w14:textId="3FE016D7"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route-table route update --route-table-name vnet1-subnet1 -n vnet1-subnet1 --next-hop-ip-address 10.4.2.100</w:t>
      </w:r>
    </w:p>
    <w:p w14:paraId="43A03573" w14:textId="534D3B97"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At this point communication between the VMs should be possible, flowing through the NVA</w:t>
      </w:r>
      <w:r w:rsidR="00355A46">
        <w:rPr>
          <w:rFonts w:ascii="Calibri" w:eastAsia="Times New Roman" w:hAnsi="Calibri" w:cs="Calibri"/>
          <w:color w:val="333333"/>
          <w:lang w:val="en" w:eastAsia="en-US"/>
        </w:rPr>
        <w:t>, on the TCP ports specified by Load Balancer rules</w:t>
      </w:r>
      <w:r>
        <w:rPr>
          <w:rFonts w:ascii="Calibri" w:eastAsia="Times New Roman" w:hAnsi="Calibri" w:cs="Calibri"/>
          <w:color w:val="333333"/>
          <w:lang w:val="en" w:eastAsia="en-US"/>
        </w:rPr>
        <w:t>.</w:t>
      </w:r>
      <w:r w:rsidR="00355A46">
        <w:rPr>
          <w:rFonts w:ascii="Calibri" w:eastAsia="Times New Roman" w:hAnsi="Calibri" w:cs="Calibri"/>
          <w:color w:val="333333"/>
          <w:lang w:val="en" w:eastAsia="en-US"/>
        </w:rPr>
        <w:t xml:space="preserve"> Note that ICMP will not work, since at this point Azure Load Balancer does not balance ICMP traffic.</w:t>
      </w:r>
    </w:p>
    <w:p w14:paraId="52848F98"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lab-user@myVnet1vm:~$</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2 packets transmitted, 0 received, </w:t>
      </w:r>
      <w:r w:rsidRPr="007C71F7">
        <w:rPr>
          <w:rFonts w:ascii="Courier New" w:eastAsia="Times New Roman" w:hAnsi="Courier New" w:cs="Courier New"/>
          <w:b/>
          <w:bCs/>
          <w:color w:val="FF0000"/>
          <w:sz w:val="20"/>
          <w:szCs w:val="20"/>
          <w:lang w:eastAsia="en-US"/>
        </w:rPr>
        <w:t>100% packet loss</w:t>
      </w:r>
      <w:r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lab-user@myVnet1vm:~$ </w:t>
      </w:r>
      <w:r w:rsidRPr="007C71F7">
        <w:rPr>
          <w:rFonts w:ascii="Courier New" w:eastAsia="Times New Roman" w:hAnsi="Courier New" w:cs="Courier New"/>
          <w:b/>
          <w:bCs/>
          <w:color w:val="000000"/>
          <w:sz w:val="20"/>
          <w:szCs w:val="20"/>
          <w:lang w:eastAsia="en-US"/>
        </w:rPr>
        <w:t>ssh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
          <w:bCs/>
          <w:color w:val="FF0000"/>
          <w:sz w:val="20"/>
          <w:szCs w:val="20"/>
          <w:lang w:eastAsia="en-US"/>
        </w:rPr>
        <w:t>Welcome</w:t>
      </w:r>
      <w:r w:rsidRPr="007C71F7">
        <w:rPr>
          <w:rFonts w:ascii="Courier New" w:eastAsia="Times New Roman" w:hAnsi="Courier New" w:cs="Courier New"/>
          <w:bCs/>
          <w:color w:val="FF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71FF9122" w:rsidR="00B93132" w:rsidRDefault="007C71F7"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Observe</w:t>
      </w:r>
      <w:r w:rsidR="00B93132" w:rsidRPr="00CC48D7">
        <w:rPr>
          <w:rFonts w:ascii="Calibri" w:hAnsi="Calibri" w:cs="Calibri"/>
        </w:rPr>
        <w:t xml:space="preserve"> the source IP address that the destination machine sees:</w:t>
      </w:r>
    </w:p>
    <w:p w14:paraId="746FB7B0" w14:textId="77777777" w:rsidR="00CC48D7" w:rsidRPr="00CC48D7" w:rsidRDefault="00CC48D7" w:rsidP="00CC48D7">
      <w:pPr>
        <w:spacing w:before="0" w:line="240" w:lineRule="auto"/>
        <w:textAlignment w:val="center"/>
        <w:rPr>
          <w:rFonts w:ascii="Calibri" w:hAnsi="Calibri" w:cs="Calibri"/>
        </w:rPr>
      </w:pPr>
    </w:p>
    <w:p w14:paraId="1ABE933B" w14:textId="6A958D44"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lab-user@myvm:~$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3E58D7DA" w14:textId="2C35D9B3"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ED7608" w14:textId="14573614"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This is expected, since firewalls are configured to source NAT the connections outgoing on that interface:</w:t>
      </w:r>
    </w:p>
    <w:p w14:paraId="67200941" w14:textId="20DDE045"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lab-user@nva-1:~$ </w:t>
      </w:r>
      <w:r w:rsidRPr="007C71F7">
        <w:rPr>
          <w:rFonts w:ascii="Courier New" w:eastAsia="Times New Roman" w:hAnsi="Courier New" w:cs="Courier New"/>
          <w:b/>
          <w:color w:val="333333"/>
          <w:lang w:val="en" w:eastAsia="en-US"/>
        </w:rPr>
        <w:t>sudo iptables -L -t nat</w:t>
      </w:r>
    </w:p>
    <w:p w14:paraId="530FEFB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PREROUTING (policy ACCEPT)</w:t>
      </w:r>
    </w:p>
    <w:p w14:paraId="256BDE94"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64695D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CEFADF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INPUT (policy ACCEPT)</w:t>
      </w:r>
    </w:p>
    <w:p w14:paraId="21F22B3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6271675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3396B74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OUTPUT (policy ACCEPT)</w:t>
      </w:r>
    </w:p>
    <w:p w14:paraId="3801A82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29CFB6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B661F7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POSTROUTING (policy ACCEPT)</w:t>
      </w:r>
    </w:p>
    <w:p w14:paraId="27D32CF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517284CA" w14:textId="6B71EEA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FF0000"/>
          <w:sz w:val="20"/>
          <w:szCs w:val="20"/>
          <w:lang w:eastAsia="en-US"/>
        </w:rPr>
      </w:pPr>
      <w:r w:rsidRPr="007C71F7">
        <w:rPr>
          <w:rFonts w:ascii="Courier New" w:eastAsia="Times New Roman" w:hAnsi="Courier New" w:cs="Courier New"/>
          <w:b/>
          <w:color w:val="FF0000"/>
          <w:lang w:val="en" w:eastAsia="en-US"/>
        </w:rPr>
        <w:t>MASQUERADE  all  --  anywhere             anywhere</w:t>
      </w:r>
    </w:p>
    <w:p w14:paraId="04AD2356" w14:textId="77777777"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p>
    <w:p w14:paraId="4DB698F2" w14:textId="74308AE9" w:rsidR="00B93132"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We </w:t>
      </w:r>
      <w:r w:rsidR="00BE5595">
        <w:rPr>
          <w:rFonts w:ascii="Calibri" w:hAnsi="Calibri" w:cs="Calibri"/>
        </w:rPr>
        <w:t>will</w:t>
      </w:r>
      <w:r w:rsidRPr="00CC48D7">
        <w:rPr>
          <w:rFonts w:ascii="Calibri" w:hAnsi="Calibri" w:cs="Calibri"/>
        </w:rPr>
        <w:t xml:space="preserve"> </w:t>
      </w:r>
      <w:r w:rsidR="00656ACF" w:rsidRPr="00CC48D7">
        <w:rPr>
          <w:rFonts w:ascii="Calibri" w:hAnsi="Calibri" w:cs="Calibri"/>
        </w:rPr>
        <w:t>simulate a failure</w:t>
      </w:r>
      <w:r w:rsidRPr="00CC48D7">
        <w:rPr>
          <w:rFonts w:ascii="Calibri" w:hAnsi="Calibri" w:cs="Calibri"/>
        </w:rPr>
        <w:t xml:space="preserve"> of the NVA where the connection is going through</w:t>
      </w:r>
      <w:r w:rsidR="00656ACF" w:rsidRPr="00CC48D7">
        <w:rPr>
          <w:rFonts w:ascii="Calibri" w:hAnsi="Calibri" w:cs="Calibri"/>
        </w:rPr>
        <w:t xml:space="preserve"> (in this case 10.4.2.101,</w:t>
      </w:r>
      <w:r w:rsidR="006652C7">
        <w:rPr>
          <w:rFonts w:ascii="Calibri" w:hAnsi="Calibri" w:cs="Calibri"/>
        </w:rPr>
        <w:t xml:space="preserve"> linuxnva-1</w:t>
      </w:r>
      <w:r w:rsidR="00656ACF" w:rsidRPr="00CC48D7">
        <w:rPr>
          <w:rFonts w:ascii="Calibri" w:hAnsi="Calibri" w:cs="Calibri"/>
        </w:rPr>
        <w:t>)</w:t>
      </w:r>
      <w:r w:rsidRPr="00CC48D7">
        <w:rPr>
          <w:rFonts w:ascii="Calibri" w:hAnsi="Calibri" w:cs="Calibri"/>
        </w:rPr>
        <w:t xml:space="preserve">. </w:t>
      </w:r>
      <w:r w:rsidR="00BE5595">
        <w:rPr>
          <w:rFonts w:ascii="Calibri" w:hAnsi="Calibri" w:cs="Calibri"/>
        </w:rPr>
        <w:t>First of all, verify that both ports 1138 (used by the internal load balancer of this lab scenario) and 1139 (used by the external load balancer of a lab scenario later in this guide) are open:</w:t>
      </w:r>
    </w:p>
    <w:p w14:paraId="5BB02C61" w14:textId="79A34769" w:rsidR="00CC48D7" w:rsidRPr="00CC48D7" w:rsidRDefault="00CC48D7" w:rsidP="00CC48D7">
      <w:pPr>
        <w:spacing w:before="0" w:line="240" w:lineRule="auto"/>
        <w:textAlignment w:val="center"/>
      </w:pPr>
    </w:p>
    <w:p w14:paraId="39FFE7F5" w14:textId="5A58009A" w:rsidR="003E158B" w:rsidRPr="003E158B" w:rsidRDefault="003E158B"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
          <w:bCs/>
          <w:color w:val="000000"/>
          <w:sz w:val="20"/>
          <w:szCs w:val="20"/>
          <w:lang w:val="en" w:eastAsia="en-US"/>
        </w:rPr>
        <w:t xml:space="preserve">lab-user@nva-1:~$ nc -zv </w:t>
      </w:r>
      <w:r w:rsidR="00A667C1">
        <w:rPr>
          <w:rFonts w:ascii="Courier New" w:eastAsia="Times New Roman" w:hAnsi="Courier New" w:cs="Courier New"/>
          <w:b/>
          <w:bCs/>
          <w:color w:val="000000"/>
          <w:sz w:val="20"/>
          <w:szCs w:val="20"/>
          <w:lang w:val="en" w:eastAsia="en-US"/>
        </w:rPr>
        <w:t xml:space="preserve">-w 1 </w:t>
      </w:r>
      <w:r w:rsidRPr="003E158B">
        <w:rPr>
          <w:rFonts w:ascii="Courier New" w:eastAsia="Times New Roman" w:hAnsi="Courier New" w:cs="Courier New"/>
          <w:b/>
          <w:bCs/>
          <w:color w:val="000000"/>
          <w:sz w:val="20"/>
          <w:szCs w:val="20"/>
          <w:lang w:val="en" w:eastAsia="en-US"/>
        </w:rPr>
        <w:t>127.0.0.1 1138-1139</w:t>
      </w:r>
    </w:p>
    <w:p w14:paraId="297274CD" w14:textId="77777777" w:rsidR="003E158B" w:rsidRPr="003E158B"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1138 port [tcp/*] succeeded!</w:t>
      </w:r>
    </w:p>
    <w:p w14:paraId="7BCDB521" w14:textId="291B420E" w:rsidR="00DD5583" w:rsidRPr="009F71C7"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1139 port [tcp/*] succeeded!</w:t>
      </w:r>
    </w:p>
    <w:p w14:paraId="2F74D356" w14:textId="27B8D924" w:rsidR="003E158B" w:rsidRDefault="003E158B"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The process answering to TCP requests on those ports is netcat, as you can see with netstat:</w:t>
      </w:r>
    </w:p>
    <w:p w14:paraId="328F15A3"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C29B0">
        <w:rPr>
          <w:rFonts w:ascii="Courier New" w:eastAsia="Times New Roman" w:hAnsi="Courier New" w:cs="Courier New"/>
          <w:b/>
          <w:bCs/>
          <w:color w:val="000000"/>
          <w:sz w:val="20"/>
          <w:szCs w:val="20"/>
          <w:lang w:val="en" w:eastAsia="en-US"/>
        </w:rPr>
        <w:t>lab-user@nva-1:~$ sudo netstat -lntp</w:t>
      </w:r>
    </w:p>
    <w:p w14:paraId="363DCB22"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Active Internet connections (only servers)</w:t>
      </w:r>
    </w:p>
    <w:p w14:paraId="7BA6A4AD" w14:textId="2E095A68"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Proto Recv-Q</w:t>
      </w:r>
      <w:r>
        <w:rPr>
          <w:rFonts w:ascii="Courier New" w:eastAsia="Times New Roman" w:hAnsi="Courier New" w:cs="Courier New"/>
          <w:bCs/>
          <w:color w:val="000000"/>
          <w:sz w:val="20"/>
          <w:szCs w:val="20"/>
          <w:lang w:val="en" w:eastAsia="en-US"/>
        </w:rPr>
        <w:t xml:space="preserve"> Send-Q Local Address  </w:t>
      </w:r>
      <w:r w:rsidRPr="00BC29B0">
        <w:rPr>
          <w:rFonts w:ascii="Courier New" w:eastAsia="Times New Roman" w:hAnsi="Courier New" w:cs="Courier New"/>
          <w:bCs/>
          <w:color w:val="000000"/>
          <w:sz w:val="20"/>
          <w:szCs w:val="20"/>
          <w:lang w:val="en" w:eastAsia="en-US"/>
        </w:rPr>
        <w:t xml:space="preserve">Foreign Address </w:t>
      </w:r>
      <w:r w:rsidR="00A667C1">
        <w:rPr>
          <w:rFonts w:ascii="Courier New" w:eastAsia="Times New Roman" w:hAnsi="Courier New" w:cs="Courier New"/>
          <w:bCs/>
          <w:color w:val="000000"/>
          <w:sz w:val="20"/>
          <w:szCs w:val="20"/>
          <w:lang w:val="en" w:eastAsia="en-US"/>
        </w:rPr>
        <w:t xml:space="preserve"> </w:t>
      </w:r>
      <w:r w:rsidRPr="00BC29B0">
        <w:rPr>
          <w:rFonts w:ascii="Courier New" w:eastAsia="Times New Roman" w:hAnsi="Courier New" w:cs="Courier New"/>
          <w:bCs/>
          <w:color w:val="000000"/>
          <w:sz w:val="20"/>
          <w:szCs w:val="20"/>
          <w:lang w:val="en" w:eastAsia="en-US"/>
        </w:rPr>
        <w:t>State    PID/Program</w:t>
      </w:r>
    </w:p>
    <w:p w14:paraId="43086C12" w14:textId="74DEBE3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0.0.0.0:1138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1783/nc</w:t>
      </w:r>
    </w:p>
    <w:p w14:paraId="3526C5AF" w14:textId="7D295B01"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0.0.0.0:1139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1782/nc</w:t>
      </w:r>
    </w:p>
    <w:p w14:paraId="2B7A8791" w14:textId="67DF2FDD"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        0      0 0.0.0.0:22     0.0.0.0:*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16AF99F9" w14:textId="70E176C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:::80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11730/apache2</w:t>
      </w:r>
    </w:p>
    <w:p w14:paraId="474BB417" w14:textId="69827568" w:rsidR="003E158B"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:::22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7519FDD5" w14:textId="4F7793F7" w:rsidR="00355A46" w:rsidRPr="008C47A5" w:rsidRDefault="00355A46" w:rsidP="00355A46">
      <w:pPr>
        <w:spacing w:before="0" w:line="240" w:lineRule="auto"/>
        <w:textAlignment w:val="center"/>
        <w:rPr>
          <w:rFonts w:ascii="Calibri" w:hAnsi="Calibri" w:cs="Calibri"/>
          <w:lang w:val="de-DE"/>
        </w:rPr>
      </w:pPr>
    </w:p>
    <w:p w14:paraId="63CA70F3" w14:textId="0BBAA883" w:rsidR="003E158B" w:rsidRPr="00355A46" w:rsidRDefault="00A667C1" w:rsidP="00355A46">
      <w:pPr>
        <w:pStyle w:val="ListParagraph"/>
        <w:numPr>
          <w:ilvl w:val="0"/>
          <w:numId w:val="23"/>
        </w:numPr>
        <w:spacing w:before="0" w:line="240" w:lineRule="auto"/>
        <w:ind w:hanging="810"/>
        <w:textAlignment w:val="center"/>
        <w:rPr>
          <w:rFonts w:ascii="Calibri" w:hAnsi="Calibri" w:cs="Calibri"/>
        </w:rPr>
      </w:pPr>
      <w:r w:rsidRPr="00355A46">
        <w:rPr>
          <w:rFonts w:ascii="Calibri" w:hAnsi="Calibri" w:cs="Calibri"/>
        </w:rPr>
        <w:t xml:space="preserve">We </w:t>
      </w:r>
      <w:r w:rsidR="00355A46">
        <w:rPr>
          <w:rFonts w:ascii="Calibri" w:hAnsi="Calibri" w:cs="Calibri"/>
        </w:rPr>
        <w:t>will shutdown interface eth0 in the firewall where the connection was going through (the address you saw in the "who" command)</w:t>
      </w:r>
      <w:r w:rsidRPr="00355A46">
        <w:rPr>
          <w:rFonts w:ascii="Calibri" w:hAnsi="Calibri" w:cs="Calibri"/>
        </w:rPr>
        <w:t>:</w:t>
      </w:r>
    </w:p>
    <w:p w14:paraId="5697074B" w14:textId="5A69E7C2" w:rsidR="003E158B" w:rsidRPr="00355A46" w:rsidRDefault="00A667C1"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355A46">
        <w:rPr>
          <w:rFonts w:ascii="Courier New" w:eastAsia="Times New Roman" w:hAnsi="Courier New" w:cs="Courier New"/>
          <w:b/>
          <w:bCs/>
          <w:color w:val="000000"/>
          <w:sz w:val="20"/>
          <w:szCs w:val="20"/>
          <w:lang w:eastAsia="en-US"/>
        </w:rPr>
        <w:t xml:space="preserve">lab-user@nva-1:~$ </w:t>
      </w:r>
      <w:r w:rsidR="00355A46" w:rsidRPr="00355A46">
        <w:rPr>
          <w:rFonts w:ascii="Courier New" w:eastAsia="Times New Roman" w:hAnsi="Courier New" w:cs="Courier New"/>
          <w:b/>
          <w:bCs/>
          <w:color w:val="000000"/>
          <w:sz w:val="20"/>
          <w:szCs w:val="20"/>
          <w:lang w:eastAsia="en-US"/>
        </w:rPr>
        <w:t>sudo ifconfig eth</w:t>
      </w:r>
      <w:r w:rsidR="00355A46">
        <w:rPr>
          <w:rFonts w:ascii="Courier New" w:eastAsia="Times New Roman" w:hAnsi="Courier New" w:cs="Courier New"/>
          <w:b/>
          <w:bCs/>
          <w:color w:val="000000"/>
          <w:sz w:val="20"/>
          <w:szCs w:val="20"/>
          <w:lang w:eastAsia="en-US"/>
        </w:rPr>
        <w:t>0 down</w:t>
      </w:r>
    </w:p>
    <w:p w14:paraId="7503DE0D" w14:textId="306D17DE" w:rsidR="00246ED4" w:rsidRPr="00A667C1" w:rsidRDefault="00246ED4" w:rsidP="001624BD">
      <w:pPr>
        <w:shd w:val="clear" w:color="auto" w:fill="FFFFFF"/>
        <w:spacing w:before="0" w:after="240" w:line="339" w:lineRule="atLeast"/>
        <w:jc w:val="both"/>
        <w:rPr>
          <w:rFonts w:ascii="Calibri" w:eastAsia="Times New Roman" w:hAnsi="Calibri" w:cs="Calibri"/>
          <w:color w:val="333333"/>
          <w:lang w:val="en" w:eastAsia="en-US"/>
        </w:rPr>
      </w:pPr>
    </w:p>
    <w:p w14:paraId="464D2C4A" w14:textId="12354083" w:rsidR="009F71C7" w:rsidRDefault="009F71C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The SSH session will become irresponsive, since the flow is broken. However, if you initiate another SSH connection to VM2 (10.1.1.5) from VM1 (10.1.1.4), you will see that you are going now through </w:t>
      </w:r>
      <w:r w:rsidR="008804BA">
        <w:rPr>
          <w:rFonts w:ascii="Calibri" w:eastAsia="Times New Roman" w:hAnsi="Calibri" w:cs="Calibri"/>
          <w:color w:val="333333"/>
          <w:lang w:val="en" w:eastAsia="en-US"/>
        </w:rPr>
        <w:t xml:space="preserve">the other NVA (in this example, </w:t>
      </w:r>
      <w:r>
        <w:rPr>
          <w:rFonts w:ascii="Calibri" w:eastAsia="Times New Roman" w:hAnsi="Calibri" w:cs="Calibri"/>
          <w:color w:val="333333"/>
          <w:lang w:val="en" w:eastAsia="en-US"/>
        </w:rPr>
        <w:t>nva-2</w:t>
      </w:r>
      <w:r w:rsidR="008804BA">
        <w:rPr>
          <w:rFonts w:ascii="Calibri" w:eastAsia="Times New Roman" w:hAnsi="Calibri" w:cs="Calibri"/>
          <w:color w:val="333333"/>
          <w:lang w:val="en" w:eastAsia="en-US"/>
        </w:rPr>
        <w:t>). Note that it takes some time (defined by the probe frequency and number, per default two times 15 seconds) until the load balancer decides to take the NVA out of rotation.</w:t>
      </w:r>
    </w:p>
    <w:p w14:paraId="16375DC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F71C7">
        <w:rPr>
          <w:rFonts w:ascii="Courier New" w:eastAsia="Times New Roman" w:hAnsi="Courier New" w:cs="Courier New"/>
          <w:b/>
          <w:bCs/>
          <w:color w:val="000000"/>
          <w:sz w:val="20"/>
          <w:szCs w:val="20"/>
          <w:lang w:eastAsia="en-US"/>
        </w:rPr>
        <w:t>lab-user@myvm:~$ who</w:t>
      </w:r>
    </w:p>
    <w:p w14:paraId="6514E1E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pts/0        2017-03-23 23:41 (10.4.2.101)</w:t>
      </w:r>
    </w:p>
    <w:p w14:paraId="032AFC9E" w14:textId="6D2B0925"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pts/1        2017-03-24 00:01 (</w:t>
      </w:r>
      <w:r w:rsidRPr="009F71C7">
        <w:rPr>
          <w:rFonts w:ascii="Courier New" w:eastAsia="Times New Roman" w:hAnsi="Courier New" w:cs="Courier New"/>
          <w:b/>
          <w:bCs/>
          <w:color w:val="FF0000"/>
          <w:sz w:val="20"/>
          <w:szCs w:val="20"/>
          <w:lang w:eastAsia="en-US"/>
        </w:rPr>
        <w:t>10.4.2.102</w:t>
      </w:r>
      <w:r w:rsidRPr="009F71C7">
        <w:rPr>
          <w:rFonts w:ascii="Courier New" w:eastAsia="Times New Roman" w:hAnsi="Courier New" w:cs="Courier New"/>
          <w:bCs/>
          <w:color w:val="000000"/>
          <w:sz w:val="20"/>
          <w:szCs w:val="20"/>
          <w:lang w:eastAsia="en-US"/>
        </w:rPr>
        <w:t>)</w:t>
      </w:r>
    </w:p>
    <w:p w14:paraId="246A997D" w14:textId="22300B8E"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381929" w14:textId="2D049B9B" w:rsidR="000923A2" w:rsidRDefault="008804BA" w:rsidP="002B4524">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Bring eth0 interface back up, in the NVA where you shut it down</w:t>
      </w:r>
      <w:r w:rsidR="002B4524" w:rsidRPr="002B4524">
        <w:rPr>
          <w:rFonts w:ascii="Calibri" w:hAnsi="Calibri" w:cs="Calibri"/>
        </w:rPr>
        <w:t>:</w:t>
      </w:r>
    </w:p>
    <w:p w14:paraId="72F30287" w14:textId="77777777" w:rsidR="00804A89" w:rsidRDefault="00804A89" w:rsidP="002B4524">
      <w:pPr>
        <w:spacing w:before="0" w:line="240" w:lineRule="auto"/>
        <w:textAlignment w:val="center"/>
        <w:rPr>
          <w:rFonts w:ascii="Calibri" w:hAnsi="Calibri" w:cs="Calibri"/>
        </w:rPr>
      </w:pPr>
    </w:p>
    <w:p w14:paraId="5417864E" w14:textId="3EBCFAEC" w:rsidR="00DD5583" w:rsidRPr="00554F24" w:rsidRDefault="008804BA"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355A46">
        <w:rPr>
          <w:rFonts w:ascii="Courier New" w:eastAsia="Times New Roman" w:hAnsi="Courier New" w:cs="Courier New"/>
          <w:b/>
          <w:bCs/>
          <w:color w:val="000000"/>
          <w:sz w:val="20"/>
          <w:szCs w:val="20"/>
          <w:lang w:eastAsia="en-US"/>
        </w:rPr>
        <w:t>sudo ifconfig eth</w:t>
      </w:r>
      <w:r>
        <w:rPr>
          <w:rFonts w:ascii="Courier New" w:eastAsia="Times New Roman" w:hAnsi="Courier New" w:cs="Courier New"/>
          <w:b/>
          <w:bCs/>
          <w:color w:val="000000"/>
          <w:sz w:val="20"/>
          <w:szCs w:val="20"/>
          <w:lang w:eastAsia="en-US"/>
        </w:rPr>
        <w:t>0 up</w:t>
      </w:r>
    </w:p>
    <w:p w14:paraId="3C4F701B" w14:textId="77777777" w:rsidR="00EE6B46" w:rsidRDefault="00EE6B46" w:rsidP="00EE6B46">
      <w:pPr>
        <w:spacing w:before="0" w:line="240" w:lineRule="auto"/>
        <w:textAlignment w:val="center"/>
      </w:pPr>
    </w:p>
    <w:p w14:paraId="4E8C9533" w14:textId="77777777"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024493C2"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1BE51EDE" w14:textId="1247BFFE"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NVAs can be load balanced with the help of an Azure Load Balancer. UDRs configured in each subnet will essentially point not to the IP address of an NVA, but to a virtual IP address configured in the LB.</w:t>
      </w:r>
    </w:p>
    <w:p w14:paraId="659D2E04" w14:textId="1FDFDEA1"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6A6C79F6" w14:textId="774AECB7"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Note that at the time of this writing no Layer3 load balancing rules can be configured in the load balancer, but only Layer4 rules. That means, that you need to configure a rule for each TCP or UDP port that requires going through the firewall.</w:t>
      </w:r>
    </w:p>
    <w:p w14:paraId="106810DC" w14:textId="037B7F0D" w:rsidR="00223CE5" w:rsidRDefault="00223CE5"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33C5C36E" w14:textId="0279F862" w:rsidR="00223CE5" w:rsidRDefault="00223CE5"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Another problem that needs to be solved is return traffic. With stateful network devices such as firewalls you need to prevent asymmetric routing. In other words, source-to-destination traffic needs to go through the same firewall as destination-to-source traffic (for any given TCP or UDP flow). This can be achieved by source-NATting the traffic at the NVAs, so that the destination will always send the return traffic the right way.</w:t>
      </w:r>
    </w:p>
    <w:p w14:paraId="39639720"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3FDDF6A1" w14:textId="77777777" w:rsidR="00EE6B46" w:rsidRPr="00B37FEF" w:rsidRDefault="00EE6B46" w:rsidP="00EE6B46">
      <w:pPr>
        <w:spacing w:before="0" w:line="240" w:lineRule="auto"/>
        <w:textAlignment w:val="center"/>
        <w:rPr>
          <w:rFonts w:ascii="Calibri" w:hAnsi="Calibri" w:cs="Calibri"/>
        </w:rPr>
      </w:pP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br w:type="page"/>
      </w:r>
    </w:p>
    <w:p w14:paraId="529DF2CC" w14:textId="7A6ABBBB" w:rsidR="006F2E24" w:rsidRPr="00122300" w:rsidRDefault="0064386D" w:rsidP="006F2E24">
      <w:pPr>
        <w:pStyle w:val="Heading1"/>
        <w:tabs>
          <w:tab w:val="left" w:pos="5318"/>
        </w:tabs>
      </w:pPr>
      <w:bookmarkStart w:id="7" w:name="_Toc484908702"/>
      <w:r>
        <w:lastRenderedPageBreak/>
        <w:t xml:space="preserve">Lab </w:t>
      </w:r>
      <w:r w:rsidR="000A00A9">
        <w:t>5</w:t>
      </w:r>
      <w:r w:rsidR="006F2E24">
        <w:t xml:space="preserve">: </w:t>
      </w:r>
      <w:r w:rsidR="00200CC4">
        <w:t xml:space="preserve">Outgoing </w:t>
      </w:r>
      <w:r w:rsidR="006F2E24">
        <w:t>Internet Traffic Protected by NVA</w:t>
      </w:r>
      <w:bookmarkEnd w:id="7"/>
    </w:p>
    <w:p w14:paraId="10786097" w14:textId="77777777" w:rsidR="006F2E24" w:rsidRDefault="006F2E24" w:rsidP="006F2E24"/>
    <w:p w14:paraId="3E30CA64" w14:textId="631BBF71"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What if we want to send all traffic leaving the vnet towards the public Internet through the NVAs?</w:t>
      </w:r>
      <w:r w:rsidR="006F2E24">
        <w:rPr>
          <w:rFonts w:ascii="Calibri" w:eastAsia="Times New Roman" w:hAnsi="Calibri" w:cs="Calibri"/>
          <w:color w:val="333333"/>
          <w:lang w:val="en" w:eastAsia="en-US"/>
        </w:rPr>
        <w:t xml:space="preserve"> </w:t>
      </w:r>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we need to do is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For this test we will use the VM in vnet3.</w:t>
      </w:r>
    </w:p>
    <w:p w14:paraId="166D0FE6" w14:textId="77777777" w:rsidR="00804A89" w:rsidRDefault="002D5F3C" w:rsidP="002B4524">
      <w:pPr>
        <w:pStyle w:val="ListParagraph"/>
        <w:numPr>
          <w:ilvl w:val="0"/>
          <w:numId w:val="24"/>
        </w:numPr>
        <w:spacing w:before="0" w:line="240" w:lineRule="auto"/>
        <w:ind w:hanging="720"/>
        <w:textAlignment w:val="center"/>
        <w:rPr>
          <w:rFonts w:ascii="Calibri" w:hAnsi="Calibri" w:cs="Calibri"/>
        </w:rPr>
      </w:pPr>
      <w:r w:rsidRPr="002B4524">
        <w:rPr>
          <w:rFonts w:ascii="Calibri" w:hAnsi="Calibri" w:cs="Calibri"/>
        </w:rPr>
        <w:t>Create a routing table for myVnet3Subnet1:</w:t>
      </w:r>
    </w:p>
    <w:p w14:paraId="788E92D8" w14:textId="068AD07D" w:rsidR="00D82602" w:rsidRPr="00554F24" w:rsidRDefault="002B4524"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w:t>
      </w:r>
      <w:r>
        <w:rPr>
          <w:rFonts w:ascii="Courier New" w:eastAsia="Times New Roman" w:hAnsi="Courier New" w:cs="Courier New"/>
          <w:b/>
          <w:bCs/>
          <w:color w:val="000000"/>
          <w:sz w:val="20"/>
          <w:szCs w:val="20"/>
          <w:lang w:eastAsia="en-US"/>
        </w:rPr>
        <w:t xml:space="preserve"> route-table create --name vnet</w:t>
      </w:r>
      <w:r w:rsidR="004D4F37">
        <w:rPr>
          <w:rFonts w:ascii="Courier New" w:eastAsia="Times New Roman" w:hAnsi="Courier New" w:cs="Courier New"/>
          <w:b/>
          <w:bCs/>
          <w:color w:val="000000"/>
          <w:sz w:val="20"/>
          <w:szCs w:val="20"/>
          <w:lang w:eastAsia="en-US"/>
        </w:rPr>
        <w:t>3</w:t>
      </w:r>
      <w:r w:rsidRPr="002B4524">
        <w:rPr>
          <w:rFonts w:ascii="Courier New" w:eastAsia="Times New Roman" w:hAnsi="Courier New" w:cs="Courier New"/>
          <w:b/>
          <w:bCs/>
          <w:color w:val="000000"/>
          <w:sz w:val="20"/>
          <w:szCs w:val="20"/>
          <w:lang w:eastAsia="en-US"/>
        </w:rPr>
        <w:t>-subnet1</w:t>
      </w: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7E0ACAA4" w:rsidR="002D5F3C" w:rsidRDefault="002D5F3C" w:rsidP="004D4F37">
      <w:pPr>
        <w:pStyle w:val="ListParagraph"/>
        <w:numPr>
          <w:ilvl w:val="0"/>
          <w:numId w:val="24"/>
        </w:numPr>
        <w:spacing w:before="0" w:line="240" w:lineRule="auto"/>
        <w:ind w:hanging="720"/>
        <w:textAlignment w:val="center"/>
        <w:rPr>
          <w:rFonts w:ascii="Calibri" w:hAnsi="Calibri" w:cs="Calibri"/>
        </w:rPr>
      </w:pPr>
      <w:r w:rsidRPr="004D4F37">
        <w:rPr>
          <w:rFonts w:ascii="Calibri" w:hAnsi="Calibri" w:cs="Calibri"/>
        </w:rPr>
        <w:t>Create a default route in that table pointing to the internal LB VIP (10.4.2.100):</w:t>
      </w:r>
    </w:p>
    <w:p w14:paraId="405CB3C9" w14:textId="77777777" w:rsidR="00804A89" w:rsidRDefault="00804A89" w:rsidP="004D4F37">
      <w:pPr>
        <w:spacing w:before="0" w:line="240" w:lineRule="auto"/>
        <w:textAlignment w:val="center"/>
        <w:rPr>
          <w:rFonts w:ascii="Calibri" w:hAnsi="Calibri" w:cs="Calibri"/>
        </w:rPr>
      </w:pPr>
    </w:p>
    <w:p w14:paraId="50D7CDEC" w14:textId="1333AC11" w:rsidR="00D82602" w:rsidRPr="00554F24" w:rsidRDefault="004D4F37"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D4F37">
        <w:rPr>
          <w:rFonts w:ascii="Courier New" w:eastAsia="Times New Roman" w:hAnsi="Courier New" w:cs="Courier New"/>
          <w:b/>
          <w:bCs/>
          <w:color w:val="000000"/>
          <w:sz w:val="20"/>
          <w:szCs w:val="20"/>
          <w:lang w:eastAsia="en-US"/>
        </w:rPr>
        <w:t>az network route-table ro</w:t>
      </w:r>
      <w:r>
        <w:rPr>
          <w:rFonts w:ascii="Courier New" w:eastAsia="Times New Roman" w:hAnsi="Courier New" w:cs="Courier New"/>
          <w:b/>
          <w:bCs/>
          <w:color w:val="000000"/>
          <w:sz w:val="20"/>
          <w:szCs w:val="20"/>
          <w:lang w:eastAsia="en-US"/>
        </w:rPr>
        <w:t>ute create --address-prefix 0.0</w:t>
      </w:r>
      <w:r w:rsidRPr="004D4F37">
        <w:rPr>
          <w:rFonts w:ascii="Courier New" w:eastAsia="Times New Roman" w:hAnsi="Courier New" w:cs="Courier New"/>
          <w:b/>
          <w:bCs/>
          <w:color w:val="000000"/>
          <w:sz w:val="20"/>
          <w:szCs w:val="20"/>
          <w:lang w:eastAsia="en-US"/>
        </w:rPr>
        <w:t>.0.0/</w:t>
      </w:r>
      <w:r>
        <w:rPr>
          <w:rFonts w:ascii="Courier New" w:eastAsia="Times New Roman" w:hAnsi="Courier New" w:cs="Courier New"/>
          <w:b/>
          <w:bCs/>
          <w:color w:val="000000"/>
          <w:sz w:val="20"/>
          <w:szCs w:val="20"/>
          <w:lang w:eastAsia="en-US"/>
        </w:rPr>
        <w:t>0</w:t>
      </w:r>
      <w:r w:rsidRPr="004D4F37">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--next-hop-ip-address 10.4.2.100</w:t>
      </w:r>
      <w:r w:rsidRPr="004D4F37">
        <w:rPr>
          <w:rFonts w:ascii="Courier New" w:eastAsia="Times New Roman" w:hAnsi="Courier New" w:cs="Courier New"/>
          <w:b/>
          <w:bCs/>
          <w:color w:val="000000"/>
          <w:sz w:val="20"/>
          <w:szCs w:val="20"/>
          <w:lang w:eastAsia="en-US"/>
        </w:rPr>
        <w:t xml:space="preserve"> --next-hop-type VirtualAppliance --route-t</w:t>
      </w:r>
      <w:r>
        <w:rPr>
          <w:rFonts w:ascii="Courier New" w:eastAsia="Times New Roman" w:hAnsi="Courier New" w:cs="Courier New"/>
          <w:b/>
          <w:bCs/>
          <w:color w:val="000000"/>
          <w:sz w:val="20"/>
          <w:szCs w:val="20"/>
          <w:lang w:eastAsia="en-US"/>
        </w:rPr>
        <w:t>able-name vnet3-subnet1 -n default</w:t>
      </w:r>
    </w:p>
    <w:p w14:paraId="6FEC9E53" w14:textId="77777777" w:rsidR="00F1175F" w:rsidRPr="00F1175F" w:rsidRDefault="00F1175F" w:rsidP="00F1175F">
      <w:pPr>
        <w:spacing w:before="0" w:line="240" w:lineRule="auto"/>
        <w:textAlignment w:val="center"/>
        <w:rPr>
          <w:rFonts w:ascii="Calibri" w:hAnsi="Calibri" w:cs="Calibri"/>
        </w:rPr>
      </w:pPr>
    </w:p>
    <w:p w14:paraId="394E40A2" w14:textId="0A942218" w:rsidR="00F1175F" w:rsidRDefault="00F1175F" w:rsidP="00F1175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Associate the route table to the subnet myVnet3Subnet1:</w:t>
      </w:r>
    </w:p>
    <w:p w14:paraId="33F15D4B" w14:textId="77777777" w:rsidR="00804A89" w:rsidRDefault="00804A89" w:rsidP="00F1175F">
      <w:pPr>
        <w:spacing w:before="0" w:line="240" w:lineRule="auto"/>
        <w:textAlignment w:val="center"/>
        <w:rPr>
          <w:rFonts w:ascii="Calibri" w:hAnsi="Calibri" w:cs="Calibri"/>
        </w:rPr>
      </w:pPr>
    </w:p>
    <w:p w14:paraId="7CFA84A5" w14:textId="2EEF7893" w:rsidR="00F1175F" w:rsidRPr="00554F24"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az netwo</w:t>
      </w:r>
      <w:r>
        <w:rPr>
          <w:rFonts w:ascii="Courier New" w:eastAsia="Times New Roman" w:hAnsi="Courier New" w:cs="Courier New"/>
          <w:b/>
          <w:bCs/>
          <w:color w:val="000000"/>
          <w:sz w:val="20"/>
          <w:szCs w:val="20"/>
          <w:lang w:eastAsia="en-US"/>
        </w:rPr>
        <w:t>rk vnet subnet update -n myVnet3</w:t>
      </w:r>
      <w:r w:rsidRPr="00283D9F">
        <w:rPr>
          <w:rFonts w:ascii="Courier New" w:eastAsia="Times New Roman" w:hAnsi="Courier New" w:cs="Courier New"/>
          <w:b/>
          <w:bCs/>
          <w:color w:val="000000"/>
          <w:sz w:val="20"/>
          <w:szCs w:val="20"/>
          <w:lang w:eastAsia="en-US"/>
        </w:rPr>
        <w:t xml:space="preserve">Subnet1 --vnet-name </w:t>
      </w:r>
      <w:r>
        <w:rPr>
          <w:rFonts w:ascii="Courier New" w:eastAsia="Times New Roman" w:hAnsi="Courier New" w:cs="Courier New"/>
          <w:b/>
          <w:bCs/>
          <w:color w:val="000000"/>
          <w:sz w:val="20"/>
          <w:szCs w:val="20"/>
          <w:lang w:eastAsia="en-US"/>
        </w:rPr>
        <w:t>myVnet3</w:t>
      </w:r>
      <w:r>
        <w:rPr>
          <w:rFonts w:ascii="Courier New" w:eastAsia="Times New Roman" w:hAnsi="Courier New" w:cs="Courier New"/>
          <w:b/>
          <w:bCs/>
          <w:color w:val="000000"/>
          <w:sz w:val="20"/>
          <w:szCs w:val="20"/>
          <w:lang w:eastAsia="en-US"/>
        </w:rPr>
        <w:br/>
        <w:t>--route-table vnet3-subnet1</w:t>
      </w:r>
    </w:p>
    <w:p w14:paraId="47593E25" w14:textId="74E1483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21C3C883" w14:textId="29AD981A" w:rsidR="008804BA" w:rsidRDefault="008804BA" w:rsidP="00283D9F">
      <w:pPr>
        <w:pStyle w:val="ListParagraph"/>
        <w:numPr>
          <w:ilvl w:val="0"/>
          <w:numId w:val="24"/>
        </w:numPr>
        <w:spacing w:before="0" w:line="240" w:lineRule="auto"/>
        <w:ind w:hanging="720"/>
        <w:textAlignment w:val="center"/>
        <w:rPr>
          <w:rFonts w:ascii="Calibri" w:hAnsi="Calibri" w:cs="Calibri"/>
        </w:rPr>
      </w:pPr>
      <w:r>
        <w:rPr>
          <w:rFonts w:ascii="Calibri" w:hAnsi="Calibri" w:cs="Calibri"/>
        </w:rPr>
        <w:t>Add another default route for Vnet1Subnet1 pointing to the internal load balancer</w:t>
      </w:r>
      <w:r w:rsidRPr="008804BA">
        <w:rPr>
          <w:rFonts w:ascii="Calibri" w:hAnsi="Calibri" w:cs="Calibri"/>
        </w:rPr>
        <w:t>'</w:t>
      </w:r>
      <w:r>
        <w:rPr>
          <w:rFonts w:ascii="Calibri" w:hAnsi="Calibri" w:cs="Calibri"/>
        </w:rPr>
        <w:t xml:space="preserve">s VIP, and the reciprocal route in the custom routing table for Vnet1Subnet1, and verify that you have </w:t>
      </w:r>
      <w:r w:rsidR="00F1175F">
        <w:rPr>
          <w:rFonts w:ascii="Calibri" w:hAnsi="Calibri" w:cs="Calibri"/>
        </w:rPr>
        <w:t xml:space="preserve">SSH </w:t>
      </w:r>
      <w:r>
        <w:rPr>
          <w:rFonts w:ascii="Calibri" w:hAnsi="Calibri" w:cs="Calibri"/>
        </w:rPr>
        <w:t>connectivity between the VM in Vnet1 and the VM in Vnet3.</w:t>
      </w:r>
    </w:p>
    <w:p w14:paraId="08D510BD" w14:textId="77777777" w:rsidR="008804BA" w:rsidRDefault="008804BA" w:rsidP="008804BA">
      <w:pPr>
        <w:spacing w:before="0" w:line="240" w:lineRule="auto"/>
        <w:textAlignment w:val="center"/>
        <w:rPr>
          <w:rFonts w:ascii="Calibri" w:hAnsi="Calibri" w:cs="Calibri"/>
        </w:rPr>
      </w:pPr>
    </w:p>
    <w:p w14:paraId="1EA66FAF" w14:textId="77777777" w:rsidR="00804A89" w:rsidRDefault="008804BA" w:rsidP="008804BA">
      <w:pPr>
        <w:spacing w:before="0" w:line="240" w:lineRule="auto"/>
        <w:textAlignment w:val="center"/>
        <w:rPr>
          <w:rFonts w:ascii="Calibri" w:hAnsi="Calibri" w:cs="Calibri"/>
        </w:rPr>
      </w:pPr>
      <w:r w:rsidRPr="008804BA">
        <w:rPr>
          <w:rFonts w:ascii="Calibri" w:hAnsi="Calibri" w:cs="Calibri"/>
        </w:rPr>
        <w:t xml:space="preserve"> </w:t>
      </w:r>
    </w:p>
    <w:p w14:paraId="27C79C35" w14:textId="08862E2F"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az network route-table route create --address-prefix 10.1.1.0/24 --next-hop-ip-address 10.4.2.100 --next-hop-type VirtualAppliance --route-table-name vnet3-subnet1 -n vnet1subnet1</w:t>
      </w:r>
    </w:p>
    <w:p w14:paraId="006781D5" w14:textId="77777777" w:rsidR="00804A89" w:rsidRDefault="00804A89" w:rsidP="008804BA">
      <w:pPr>
        <w:spacing w:before="0" w:line="240" w:lineRule="auto"/>
        <w:textAlignment w:val="center"/>
        <w:rPr>
          <w:rFonts w:ascii="Calibri" w:hAnsi="Calibri" w:cs="Calibri"/>
        </w:rPr>
      </w:pPr>
    </w:p>
    <w:p w14:paraId="09EFFA2D" w14:textId="50524D2C"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az network route-table ro</w:t>
      </w:r>
      <w:r>
        <w:rPr>
          <w:rFonts w:ascii="Courier New" w:eastAsia="Times New Roman" w:hAnsi="Courier New" w:cs="Courier New"/>
          <w:b/>
          <w:bCs/>
          <w:color w:val="000000"/>
          <w:sz w:val="20"/>
          <w:szCs w:val="20"/>
          <w:lang w:eastAsia="en-US"/>
        </w:rPr>
        <w:t>ute create --address-prefix 10.3</w:t>
      </w:r>
      <w:r w:rsidRPr="00F1175F">
        <w:rPr>
          <w:rFonts w:ascii="Courier New" w:eastAsia="Times New Roman" w:hAnsi="Courier New" w:cs="Courier New"/>
          <w:b/>
          <w:bCs/>
          <w:color w:val="000000"/>
          <w:sz w:val="20"/>
          <w:szCs w:val="20"/>
          <w:lang w:eastAsia="en-US"/>
        </w:rPr>
        <w:t>.1.0/24 --next-hop-ip-address 10.4.2.100 --next-hop-type VirtualAppliance --route-table-</w:t>
      </w:r>
      <w:r>
        <w:rPr>
          <w:rFonts w:ascii="Courier New" w:eastAsia="Times New Roman" w:hAnsi="Courier New" w:cs="Courier New"/>
          <w:b/>
          <w:bCs/>
          <w:color w:val="000000"/>
          <w:sz w:val="20"/>
          <w:szCs w:val="20"/>
          <w:lang w:eastAsia="en-US"/>
        </w:rPr>
        <w:t>name vnet1-subnet1 -n vnet3</w:t>
      </w:r>
      <w:r w:rsidRPr="00F1175F">
        <w:rPr>
          <w:rFonts w:ascii="Courier New" w:eastAsia="Times New Roman" w:hAnsi="Courier New" w:cs="Courier New"/>
          <w:b/>
          <w:bCs/>
          <w:color w:val="000000"/>
          <w:sz w:val="20"/>
          <w:szCs w:val="20"/>
          <w:lang w:eastAsia="en-US"/>
        </w:rPr>
        <w:t>subnet1</w:t>
      </w:r>
    </w:p>
    <w:p w14:paraId="14EC551E" w14:textId="0F6ECF0D" w:rsidR="008804BA" w:rsidRDefault="008804BA" w:rsidP="008804BA">
      <w:pPr>
        <w:spacing w:before="0" w:line="240" w:lineRule="auto"/>
        <w:textAlignment w:val="center"/>
        <w:rPr>
          <w:rFonts w:ascii="Calibri" w:hAnsi="Calibri" w:cs="Calibri"/>
        </w:rPr>
      </w:pPr>
    </w:p>
    <w:p w14:paraId="08977DC6"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lastRenderedPageBreak/>
        <w:t>lab-user@myVnet1vm:~$ ssh 10.3.1.4</w:t>
      </w:r>
    </w:p>
    <w:p w14:paraId="36C0CE0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ssh: connect to host 10.3.1.4 port 22: Connection timed out</w:t>
      </w:r>
    </w:p>
    <w:p w14:paraId="1DACA5C2"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lab-user@myVnet1vm:~$ ssh 10.3.1.4</w:t>
      </w:r>
    </w:p>
    <w:p w14:paraId="035FB455"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The authenticity of host '10.3.1.4 (10.3.1.4)' can't be established.</w:t>
      </w:r>
    </w:p>
    <w:p w14:paraId="0995E4D8"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ECDSA key fingerprint is SHA256:ofxGjkNl2WYq+GvlEUYNTd5WiAlV4Za2/X3BwcpX8hQ.</w:t>
      </w:r>
    </w:p>
    <w:p w14:paraId="5678DC4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Are you sure you want to continue connecting (yes/no)? yes</w:t>
      </w:r>
    </w:p>
    <w:p w14:paraId="75A77744"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Warning: Permanently added '10.3.1.4' (ECDSA) to the list of known hosts.</w:t>
      </w:r>
    </w:p>
    <w:p w14:paraId="349765FD"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lab-user@10.3.1.4's password:</w:t>
      </w:r>
    </w:p>
    <w:p w14:paraId="2F305F2C" w14:textId="34484A25"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Welcome to Ubuntu 16.04.1 LTS (GNU/Linux 4.4.0-47-generic x86_64)</w:t>
      </w:r>
    </w:p>
    <w:p w14:paraId="5451355F" w14:textId="417263F6"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5C71A00B" w14:textId="34568998"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w:t>
      </w:r>
      <w:r w:rsidRPr="00F1175F">
        <w:rPr>
          <w:rFonts w:ascii="Courier New" w:eastAsia="Times New Roman" w:hAnsi="Courier New" w:cs="Courier New"/>
          <w:bCs/>
          <w:color w:val="000000"/>
          <w:sz w:val="20"/>
          <w:szCs w:val="20"/>
          <w:lang w:eastAsia="en-US"/>
        </w:rPr>
        <w:t>ab-user@</w:t>
      </w:r>
      <w:r w:rsidRPr="00F1175F">
        <w:rPr>
          <w:rFonts w:ascii="Courier New" w:eastAsia="Times New Roman" w:hAnsi="Courier New" w:cs="Courier New"/>
          <w:b/>
          <w:bCs/>
          <w:color w:val="000000"/>
          <w:sz w:val="20"/>
          <w:szCs w:val="20"/>
          <w:lang w:eastAsia="en-US"/>
        </w:rPr>
        <w:t>myVnet3vm</w:t>
      </w:r>
      <w:r w:rsidRPr="00F1175F">
        <w:rPr>
          <w:rFonts w:ascii="Courier New" w:eastAsia="Times New Roman" w:hAnsi="Courier New" w:cs="Courier New"/>
          <w:bCs/>
          <w:color w:val="000000"/>
          <w:sz w:val="20"/>
          <w:szCs w:val="20"/>
          <w:lang w:eastAsia="en-US"/>
        </w:rPr>
        <w:t>:~$</w:t>
      </w:r>
    </w:p>
    <w:p w14:paraId="2909E1AB" w14:textId="77777777" w:rsidR="008804BA" w:rsidRDefault="008804BA" w:rsidP="008804BA">
      <w:pPr>
        <w:spacing w:before="0" w:line="240" w:lineRule="auto"/>
        <w:textAlignment w:val="center"/>
        <w:rPr>
          <w:rFonts w:ascii="Calibri" w:hAnsi="Calibri" w:cs="Calibri"/>
        </w:rPr>
      </w:pPr>
    </w:p>
    <w:p w14:paraId="1BFAB95E" w14:textId="77777777" w:rsidR="008804BA" w:rsidRPr="008804BA" w:rsidRDefault="008804BA" w:rsidP="008804BA">
      <w:pPr>
        <w:spacing w:before="0" w:line="240" w:lineRule="auto"/>
        <w:textAlignment w:val="center"/>
        <w:rPr>
          <w:rFonts w:ascii="Calibri" w:hAnsi="Calibri" w:cs="Calibri"/>
        </w:rPr>
      </w:pPr>
    </w:p>
    <w:p w14:paraId="56A65AC0" w14:textId="5DA215CF" w:rsidR="002D5F3C" w:rsidRPr="00283D9F"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 xml:space="preserve">Verify that the NVAs are </w:t>
      </w:r>
      <w:r w:rsidR="00283D9F" w:rsidRPr="00283D9F">
        <w:rPr>
          <w:rFonts w:ascii="Calibri" w:hAnsi="Calibri" w:cs="Calibri"/>
        </w:rPr>
        <w:t>source-NATting all traffic outgoing its external interface (eth1):</w:t>
      </w:r>
    </w:p>
    <w:p w14:paraId="06968815" w14:textId="3B23B415"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
          <w:bCs/>
          <w:color w:val="000000"/>
          <w:sz w:val="20"/>
          <w:szCs w:val="20"/>
          <w:lang w:eastAsia="en-US"/>
        </w:rPr>
        <w:t>lab-user@nva-1:~$ sudo iptables -vL -t nat</w:t>
      </w:r>
    </w:p>
    <w:p w14:paraId="57EF363D"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PREROUTING (policy ACCEPT 87329 packets, 3531K bytes)</w:t>
      </w:r>
    </w:p>
    <w:p w14:paraId="0F00AD3C" w14:textId="43DBC07E"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source         destination</w:t>
      </w:r>
    </w:p>
    <w:p w14:paraId="28029F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7BE2BBB"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INPUT (policy ACCEPT 48225 packets, 1943K bytes)</w:t>
      </w:r>
    </w:p>
    <w:p w14:paraId="25A0563D" w14:textId="3AA68FA6"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13192992"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75C7D7C"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OUTPUT (policy ACCEPT 2157 packets, 137K bytes)</w:t>
      </w:r>
    </w:p>
    <w:p w14:paraId="4246E7C5" w14:textId="37FFAE6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w:t>
      </w:r>
      <w:r>
        <w:rPr>
          <w:rFonts w:ascii="Courier New" w:eastAsia="Times New Roman" w:hAnsi="Courier New" w:cs="Courier New"/>
          <w:bCs/>
          <w:color w:val="000000"/>
          <w:sz w:val="20"/>
          <w:szCs w:val="20"/>
          <w:lang w:eastAsia="en-US"/>
        </w:rPr>
        <w:t xml:space="preserve">source         </w:t>
      </w:r>
      <w:r w:rsidRPr="008804BA">
        <w:rPr>
          <w:rFonts w:ascii="Courier New" w:eastAsia="Times New Roman" w:hAnsi="Courier New" w:cs="Courier New"/>
          <w:bCs/>
          <w:color w:val="000000"/>
          <w:sz w:val="20"/>
          <w:szCs w:val="20"/>
          <w:lang w:eastAsia="en-US"/>
        </w:rPr>
        <w:t>destination</w:t>
      </w:r>
    </w:p>
    <w:p w14:paraId="353655B8"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08355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POSTROUTING (policy ACCEPT 29 packets, 1740 bytes)</w:t>
      </w:r>
    </w:p>
    <w:p w14:paraId="49843605" w14:textId="4093674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70193E3F" w14:textId="21EE4674"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910 61924 MASQUERADE  all  --  any </w:t>
      </w:r>
      <w:r>
        <w:rPr>
          <w:rFonts w:ascii="Courier New" w:eastAsia="Times New Roman" w:hAnsi="Courier New" w:cs="Courier New"/>
          <w:bCs/>
          <w:color w:val="000000"/>
          <w:sz w:val="20"/>
          <w:szCs w:val="20"/>
          <w:lang w:eastAsia="en-US"/>
        </w:rPr>
        <w:t xml:space="preserve">   eth0    anywhere       </w:t>
      </w:r>
      <w:r w:rsidRPr="008804BA">
        <w:rPr>
          <w:rFonts w:ascii="Courier New" w:eastAsia="Times New Roman" w:hAnsi="Courier New" w:cs="Courier New"/>
          <w:bCs/>
          <w:color w:val="000000"/>
          <w:sz w:val="20"/>
          <w:szCs w:val="20"/>
          <w:lang w:eastAsia="en-US"/>
        </w:rPr>
        <w:t>anywhere</w:t>
      </w:r>
    </w:p>
    <w:p w14:paraId="15EC7B94" w14:textId="38D4EF92" w:rsidR="00D82602"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r w:rsidRPr="008804BA">
        <w:rPr>
          <w:rFonts w:ascii="Courier New" w:eastAsia="Times New Roman" w:hAnsi="Courier New" w:cs="Courier New"/>
          <w:b/>
          <w:bCs/>
          <w:color w:val="000000"/>
          <w:sz w:val="20"/>
          <w:szCs w:val="20"/>
          <w:lang w:eastAsia="en-US"/>
        </w:rPr>
        <w:t xml:space="preserve">1220 73886 MASQUERADE  all  --  any    </w:t>
      </w:r>
      <w:r w:rsidRPr="008804BA">
        <w:rPr>
          <w:rFonts w:ascii="Courier New" w:eastAsia="Times New Roman" w:hAnsi="Courier New" w:cs="Courier New"/>
          <w:b/>
          <w:bCs/>
          <w:color w:val="C00000"/>
          <w:sz w:val="20"/>
          <w:szCs w:val="20"/>
          <w:lang w:eastAsia="en-US"/>
        </w:rPr>
        <w:t xml:space="preserve">eth1    </w:t>
      </w:r>
      <w:r w:rsidRPr="008804BA">
        <w:rPr>
          <w:rFonts w:ascii="Courier New" w:eastAsia="Times New Roman" w:hAnsi="Courier New" w:cs="Courier New"/>
          <w:b/>
          <w:bCs/>
          <w:color w:val="000000"/>
          <w:sz w:val="20"/>
          <w:szCs w:val="20"/>
          <w:lang w:eastAsia="en-US"/>
        </w:rPr>
        <w:t>anywhere       anywhere</w:t>
      </w:r>
    </w:p>
    <w:p w14:paraId="6AE6AE8D" w14:textId="7075318C" w:rsidR="00D82602" w:rsidRPr="00283D9F" w:rsidRDefault="00D82602" w:rsidP="00D82602">
      <w:pPr>
        <w:shd w:val="clear" w:color="auto" w:fill="FFFFFF"/>
        <w:spacing w:before="0" w:after="240" w:line="339" w:lineRule="atLeast"/>
        <w:jc w:val="both"/>
        <w:rPr>
          <w:rFonts w:ascii="Calibri" w:eastAsia="Times New Roman" w:hAnsi="Calibri" w:cs="Calibri"/>
          <w:color w:val="333333"/>
          <w:lang w:eastAsia="en-US"/>
        </w:rPr>
      </w:pPr>
    </w:p>
    <w:p w14:paraId="5AFAA96A" w14:textId="69A8EDB6" w:rsidR="002D5F3C"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Now verify that you have internet access</w:t>
      </w:r>
      <w:r w:rsidR="00283D9F">
        <w:rPr>
          <w:rFonts w:ascii="Calibri" w:hAnsi="Calibri" w:cs="Calibri"/>
        </w:rPr>
        <w:t xml:space="preserve"> from the VM in myVnet3</w:t>
      </w:r>
      <w:r w:rsidRPr="00283D9F">
        <w:rPr>
          <w:rFonts w:ascii="Calibri" w:hAnsi="Calibri" w:cs="Calibri"/>
        </w:rPr>
        <w:t xml:space="preserve">. Note that you don’t have Internet access to the VM in myVnet3Subnet1 any more, after changing default routing for that subnet. You can connect to one of the NVAs, and from there SSH to the internal </w:t>
      </w:r>
      <w:r w:rsidR="00F1175F">
        <w:rPr>
          <w:rFonts w:ascii="Calibri" w:hAnsi="Calibri" w:cs="Calibri"/>
        </w:rPr>
        <w:t>IP address of the VM (10.3.1.4). Let's add another rule to the internal load balancer to allow for port 80:</w:t>
      </w:r>
    </w:p>
    <w:p w14:paraId="0A438670" w14:textId="77777777" w:rsidR="00804A89" w:rsidRDefault="00804A89" w:rsidP="00F1175F">
      <w:pPr>
        <w:spacing w:before="0" w:line="240" w:lineRule="auto"/>
        <w:textAlignment w:val="center"/>
        <w:rPr>
          <w:rFonts w:ascii="Calibri" w:hAnsi="Calibri" w:cs="Calibri"/>
        </w:rPr>
      </w:pPr>
    </w:p>
    <w:p w14:paraId="24A711EF" w14:textId="7029AFA0" w:rsidR="00F1175F" w:rsidRPr="00E83A60"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create --backend-pool-name nva-slbBackend</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--frontend-ip-name myFrontendConfig --lb-name nva-slb</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w:t>
      </w:r>
      <w:r>
        <w:rPr>
          <w:rFonts w:ascii="Courier New" w:eastAsia="Times New Roman" w:hAnsi="Courier New" w:cs="Courier New"/>
          <w:b/>
          <w:bCs/>
          <w:color w:val="000000"/>
          <w:sz w:val="20"/>
          <w:szCs w:val="20"/>
          <w:lang w:eastAsia="en-US"/>
        </w:rPr>
        <w:t>http</w:t>
      </w:r>
      <w:r w:rsidRPr="00E83A60">
        <w:rPr>
          <w:rFonts w:ascii="Courier New" w:eastAsia="Times New Roman" w:hAnsi="Courier New" w:cs="Courier New"/>
          <w:b/>
          <w:bCs/>
          <w:color w:val="000000"/>
          <w:sz w:val="20"/>
          <w:szCs w:val="20"/>
          <w:lang w:eastAsia="en-US"/>
        </w:rPr>
        <w:t>Rule --floating-ip true --probe-name myProbe</w:t>
      </w:r>
    </w:p>
    <w:p w14:paraId="01722E08" w14:textId="75DD4466" w:rsidR="00F1175F" w:rsidRDefault="00F1175F" w:rsidP="00F1175F">
      <w:pPr>
        <w:spacing w:before="0" w:line="240" w:lineRule="auto"/>
        <w:textAlignment w:val="center"/>
        <w:rPr>
          <w:rFonts w:ascii="Calibri" w:hAnsi="Calibri" w:cs="Calibri"/>
        </w:rPr>
      </w:pPr>
    </w:p>
    <w:p w14:paraId="4495E428" w14:textId="22894245" w:rsidR="00F1175F" w:rsidRPr="00F1175F" w:rsidRDefault="00F1175F" w:rsidP="00F1175F">
      <w:pPr>
        <w:spacing w:before="0" w:line="240" w:lineRule="auto"/>
        <w:textAlignment w:val="center"/>
        <w:rPr>
          <w:rFonts w:ascii="Calibri" w:hAnsi="Calibri" w:cs="Calibri"/>
        </w:rPr>
      </w:pPr>
      <w:r>
        <w:rPr>
          <w:rFonts w:ascii="Calibri" w:hAnsi="Calibri" w:cs="Calibri"/>
        </w:rPr>
        <w:t>Now we can test connectivity to any web page, for example to the IP address service http://ifconfig.co:</w:t>
      </w:r>
    </w:p>
    <w:p w14:paraId="5B728242" w14:textId="77777777" w:rsidR="00283D9F" w:rsidRPr="00283D9F" w:rsidRDefault="00283D9F" w:rsidP="00283D9F">
      <w:pPr>
        <w:spacing w:before="0" w:line="240" w:lineRule="auto"/>
        <w:textAlignment w:val="center"/>
        <w:rPr>
          <w:rFonts w:ascii="Calibri" w:hAnsi="Calibri" w:cs="Calibri"/>
        </w:rPr>
      </w:pPr>
    </w:p>
    <w:p w14:paraId="14525E13" w14:textId="670CCD9D"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 xml:space="preserve">lab-user@myVnet3vm:~$ curl </w:t>
      </w:r>
      <w:r>
        <w:rPr>
          <w:rFonts w:ascii="Courier New" w:eastAsia="Times New Roman" w:hAnsi="Courier New" w:cs="Courier New"/>
          <w:b/>
          <w:bCs/>
          <w:color w:val="000000"/>
          <w:sz w:val="20"/>
          <w:szCs w:val="20"/>
          <w:lang w:eastAsia="en-US"/>
        </w:rPr>
        <w:t>http://</w:t>
      </w:r>
      <w:r w:rsidRPr="00F1175F">
        <w:rPr>
          <w:rFonts w:ascii="Courier New" w:eastAsia="Times New Roman" w:hAnsi="Courier New" w:cs="Courier New"/>
          <w:b/>
          <w:bCs/>
          <w:color w:val="000000"/>
          <w:sz w:val="20"/>
          <w:szCs w:val="20"/>
          <w:lang w:eastAsia="en-US"/>
        </w:rPr>
        <w:t>ifconfig.co</w:t>
      </w:r>
    </w:p>
    <w:p w14:paraId="2EC35195" w14:textId="36EFB633" w:rsidR="00D82602"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52.232.81.172</w:t>
      </w:r>
    </w:p>
    <w:p w14:paraId="31E580F1" w14:textId="77777777" w:rsidR="00EE6B46" w:rsidRDefault="00EE6B46" w:rsidP="00EE6B46">
      <w:pPr>
        <w:spacing w:before="0" w:line="240" w:lineRule="auto"/>
        <w:textAlignment w:val="center"/>
      </w:pPr>
    </w:p>
    <w:p w14:paraId="4C9071A8" w14:textId="77777777"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5C6522E4"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2EF879B8" w14:textId="2EC44A8F" w:rsid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Essentially the mechanism for redirecting traffic going from Azure VMs to the public Internet through an NVA is very similar to the problems we have seen previously in this lab. You need to configure UDRs pointing to the NVA (or to an internal load balancer that sends traffic to the NVA)</w:t>
      </w:r>
      <w:r w:rsidR="00223CE5">
        <w:rPr>
          <w:color w:val="0070C0"/>
        </w:rPr>
        <w:t>. Source NAT at the firewall will guarantee that the return traffic (destination-to-source) is sent to the same NVA that processed the initial packets (source-to-destination).</w:t>
      </w:r>
    </w:p>
    <w:p w14:paraId="00932D60" w14:textId="77777777" w:rsidR="00EE6B46" w:rsidRPr="00EE6B46" w:rsidRDefault="00EE6B46" w:rsidP="00EE6B4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0D62491C" w14:textId="77777777" w:rsidR="00EE6B46" w:rsidRPr="00B37FEF" w:rsidRDefault="00EE6B46" w:rsidP="00EE6B46">
      <w:pPr>
        <w:spacing w:before="0" w:line="240" w:lineRule="auto"/>
        <w:textAlignment w:val="center"/>
        <w:rPr>
          <w:rFonts w:ascii="Calibri" w:hAnsi="Calibri" w:cs="Calibri"/>
        </w:rPr>
      </w:pPr>
    </w:p>
    <w:p w14:paraId="3A8C4D15" w14:textId="3D9E5339" w:rsidR="00D82602"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DEB925C" w14:textId="77777777" w:rsidR="00EE6B46" w:rsidRPr="002D5F3C" w:rsidRDefault="00EE6B46"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36A68AF6" w:rsidR="00200CC4" w:rsidRPr="00122300" w:rsidRDefault="000A00A9" w:rsidP="00200CC4">
      <w:pPr>
        <w:pStyle w:val="Heading1"/>
        <w:tabs>
          <w:tab w:val="left" w:pos="5318"/>
        </w:tabs>
      </w:pPr>
      <w:bookmarkStart w:id="8" w:name="_Toc484908703"/>
      <w:r>
        <w:lastRenderedPageBreak/>
        <w:t>Lab 6</w:t>
      </w:r>
      <w:r w:rsidR="00200CC4">
        <w:t>: Incoming Internet Traffic Protected by NVA</w:t>
      </w:r>
      <w:bookmarkEnd w:id="8"/>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explore what needs to be done so that certain VMs can be accessed from the public Internet.</w:t>
      </w:r>
    </w:p>
    <w:p w14:paraId="6FC442F2" w14:textId="0D1D4DBC" w:rsidR="001624BD" w:rsidRDefault="004301FA"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 xml:space="preserve">We need an external load balancer, with a public IP address, that will take traffic from the Internet, and </w:t>
      </w:r>
      <w:r w:rsidR="00200CC4">
        <w:rPr>
          <w:rFonts w:ascii="Calibri" w:eastAsia="Times New Roman" w:hAnsi="Calibri" w:cs="Calibri"/>
          <w:lang w:val="en" w:eastAsia="en-US"/>
        </w:rPr>
        <w:t>send it to one of the Network Virtual Appliances,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3D2293D1"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 xml:space="preserve">Figure </w:t>
      </w:r>
      <w:r w:rsidR="0010666A">
        <w:rPr>
          <w:rFonts w:ascii="Calibri" w:eastAsia="Times New Roman" w:hAnsi="Calibri" w:cs="Calibri"/>
          <w:b/>
          <w:lang w:val="en" w:eastAsia="en-US"/>
        </w:rPr>
        <w:t>8</w:t>
      </w:r>
      <w:r>
        <w:rPr>
          <w:rFonts w:ascii="Calibri" w:eastAsia="Times New Roman" w:hAnsi="Calibri" w:cs="Calibri"/>
          <w:lang w:val="en" w:eastAsia="en-US"/>
        </w:rPr>
        <w:t>. LBs in front and behind the NVAs</w:t>
      </w:r>
    </w:p>
    <w:p w14:paraId="398A25EB" w14:textId="02590BE5" w:rsidR="00200CC4" w:rsidRDefault="00200CC4"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30C243B6" w:rsidR="002D5F3C" w:rsidRDefault="002D5F3C"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First things first, let's have a look at the external load balancer:</w:t>
      </w:r>
    </w:p>
    <w:p w14:paraId="05566689" w14:textId="77777777" w:rsidR="00804A89" w:rsidRDefault="00804A89" w:rsidP="0077304A">
      <w:pPr>
        <w:spacing w:before="0" w:line="240" w:lineRule="auto"/>
        <w:textAlignment w:val="center"/>
        <w:rPr>
          <w:rFonts w:ascii="Calibri" w:hAnsi="Calibri" w:cs="Calibri"/>
        </w:rPr>
      </w:pPr>
    </w:p>
    <w:p w14:paraId="5FE46798" w14:textId="7AFE3579"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az network lb list -o table</w:t>
      </w:r>
    </w:p>
    <w:p w14:paraId="58670DC8" w14:textId="61F50D0B"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Location    Name         ProvisioningState    ResourceGroup</w:t>
      </w:r>
    </w:p>
    <w:p w14:paraId="04888A27" w14:textId="0CAF3322"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  -------------------  ---------------</w:t>
      </w:r>
    </w:p>
    <w:p w14:paraId="05289B24" w14:textId="2FC2D73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nva-slb-ext</w:t>
      </w:r>
      <w:r w:rsidRPr="00283D9F">
        <w:rPr>
          <w:rFonts w:ascii="Courier New" w:eastAsia="Times New Roman" w:hAnsi="Courier New" w:cs="Courier New"/>
          <w:bCs/>
          <w:color w:val="000000"/>
          <w:sz w:val="20"/>
          <w:szCs w:val="20"/>
          <w:lang w:eastAsia="en-US"/>
        </w:rPr>
        <w:t xml:space="preserve">  Succeeded            vnetTest</w:t>
      </w:r>
    </w:p>
    <w:p w14:paraId="5C4B806E" w14:textId="19441C3F"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nva-slb-int  Succeeded            vnetTest</w:t>
      </w:r>
    </w:p>
    <w:p w14:paraId="4D2DAC83" w14:textId="77777777" w:rsidR="00804A89" w:rsidRDefault="00804A89" w:rsidP="00200CC4">
      <w:pPr>
        <w:shd w:val="clear" w:color="auto" w:fill="FFFFFF"/>
        <w:spacing w:before="0" w:after="240" w:line="339" w:lineRule="atLeast"/>
        <w:rPr>
          <w:rFonts w:ascii="Calibri" w:eastAsia="Times New Roman" w:hAnsi="Calibri" w:cs="Calibri"/>
          <w:lang w:val="en" w:eastAsia="en-US"/>
        </w:rPr>
      </w:pPr>
    </w:p>
    <w:p w14:paraId="3C9597D4" w14:textId="230D381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283D9F">
        <w:rPr>
          <w:rFonts w:ascii="Courier New" w:eastAsia="Times New Roman" w:hAnsi="Courier New" w:cs="Courier New"/>
          <w:b/>
          <w:bCs/>
          <w:color w:val="000000"/>
          <w:sz w:val="20"/>
          <w:szCs w:val="20"/>
          <w:lang w:val="en" w:eastAsia="en-US"/>
        </w:rPr>
        <w:t>az network lb show -n nva-slb-ext | grep name</w:t>
      </w:r>
    </w:p>
    <w:p w14:paraId="51EE7A01"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lastRenderedPageBreak/>
        <w:t xml:space="preserve">      "name": "nva-slbBackend-ext",</w:t>
      </w:r>
    </w:p>
    <w:p w14:paraId="44CB57F9"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"myFrontendConfig",</w:t>
      </w:r>
    </w:p>
    <w:p w14:paraId="47FABC9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null,</w:t>
      </w:r>
    </w:p>
    <w:p w14:paraId="7922554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"mySLBConfig",</w:t>
      </w:r>
    </w:p>
    <w:p w14:paraId="352E963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"nva-slb-ext",</w:t>
      </w:r>
    </w:p>
    <w:p w14:paraId="5C9E9BF9" w14:textId="57461EA3"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"myProbe",</w:t>
      </w:r>
    </w:p>
    <w:p w14:paraId="33D4D7CA" w14:textId="0A136D4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2654033A" w14:textId="2DCDA460" w:rsidR="002D5F3C" w:rsidRDefault="0077304A" w:rsidP="0077304A">
      <w:pPr>
        <w:pStyle w:val="ListParagraph"/>
        <w:numPr>
          <w:ilvl w:val="0"/>
          <w:numId w:val="25"/>
        </w:numPr>
        <w:spacing w:before="0" w:line="240" w:lineRule="auto"/>
        <w:ind w:hanging="810"/>
        <w:textAlignment w:val="center"/>
        <w:rPr>
          <w:rFonts w:ascii="Calibri" w:hAnsi="Calibri" w:cs="Calibri"/>
        </w:rPr>
      </w:pPr>
      <w:r w:rsidRPr="0077304A">
        <w:rPr>
          <w:rFonts w:ascii="Calibri" w:hAnsi="Calibri" w:cs="Calibri"/>
        </w:rPr>
        <w:t>Now you can add the external interfaces of the NVAs to the backend address pool of the external load balancer:</w:t>
      </w:r>
    </w:p>
    <w:p w14:paraId="2EA4DB8E" w14:textId="77777777" w:rsidR="00804A89" w:rsidRDefault="00804A89" w:rsidP="0077304A">
      <w:pPr>
        <w:spacing w:before="0" w:line="240" w:lineRule="auto"/>
        <w:textAlignment w:val="center"/>
        <w:rPr>
          <w:rFonts w:ascii="Calibri" w:hAnsi="Calibri" w:cs="Calibri"/>
        </w:rPr>
      </w:pPr>
    </w:p>
    <w:p w14:paraId="32C121B4" w14:textId="29661FDE"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nic ip-config address-pool add --ip-config-name</w:t>
      </w:r>
      <w:r w:rsidR="006652C7">
        <w:rPr>
          <w:rFonts w:ascii="Courier New" w:eastAsia="Times New Roman" w:hAnsi="Courier New" w:cs="Courier New"/>
          <w:b/>
          <w:bCs/>
          <w:color w:val="000000"/>
          <w:sz w:val="20"/>
          <w:szCs w:val="20"/>
          <w:lang w:eastAsia="en-US"/>
        </w:rPr>
        <w:t xml:space="preserve"> linuxnva-1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-ipConfig --nic-name</w:t>
      </w:r>
      <w:r w:rsidR="006652C7">
        <w:rPr>
          <w:rFonts w:ascii="Courier New" w:eastAsia="Times New Roman" w:hAnsi="Courier New" w:cs="Courier New"/>
          <w:b/>
          <w:bCs/>
          <w:color w:val="000000"/>
          <w:sz w:val="20"/>
          <w:szCs w:val="20"/>
          <w:lang w:eastAsia="en-US"/>
        </w:rPr>
        <w:t xml:space="preserve"> linuxnva-1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nva-slb</w:t>
      </w:r>
      <w:r>
        <w:rPr>
          <w:rFonts w:ascii="Courier New" w:eastAsia="Times New Roman" w:hAnsi="Courier New" w:cs="Courier New"/>
          <w:b/>
          <w:bCs/>
          <w:color w:val="000000"/>
          <w:sz w:val="20"/>
          <w:szCs w:val="20"/>
          <w:lang w:eastAsia="en-US"/>
        </w:rPr>
        <w:t>-ext</w:t>
      </w:r>
    </w:p>
    <w:p w14:paraId="3493B2CC" w14:textId="77777777" w:rsidR="00804A89" w:rsidRDefault="00804A89" w:rsidP="0077304A">
      <w:pPr>
        <w:shd w:val="clear" w:color="auto" w:fill="FFFFFF"/>
        <w:spacing w:before="0" w:after="240" w:line="339" w:lineRule="atLeast"/>
        <w:jc w:val="both"/>
        <w:rPr>
          <w:rFonts w:ascii="Calibri" w:eastAsia="Times New Roman" w:hAnsi="Calibri" w:cs="Calibri"/>
          <w:color w:val="333333"/>
          <w:lang w:val="en" w:eastAsia="en-US"/>
        </w:rPr>
      </w:pPr>
    </w:p>
    <w:p w14:paraId="6CDCDBC3" w14:textId="6E725E2C"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-nic1-ipConfig --nic-name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nva-slb</w:t>
      </w:r>
      <w:r w:rsidR="00DD05D9">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p>
    <w:p w14:paraId="47F913B0" w14:textId="73960EC2" w:rsidR="0077304A" w:rsidRDefault="0077304A" w:rsidP="00200CC4">
      <w:pPr>
        <w:shd w:val="clear" w:color="auto" w:fill="FFFFFF"/>
        <w:spacing w:before="0" w:after="240" w:line="339" w:lineRule="atLeast"/>
        <w:rPr>
          <w:rFonts w:ascii="Calibri" w:eastAsia="Times New Roman" w:hAnsi="Calibri" w:cs="Calibri"/>
          <w:lang w:eastAsia="en-US"/>
        </w:rPr>
      </w:pPr>
    </w:p>
    <w:p w14:paraId="3899E9E6" w14:textId="77777777" w:rsidR="000C57DE" w:rsidRPr="00CC48D7" w:rsidRDefault="000C57DE" w:rsidP="000C57DE">
      <w:pPr>
        <w:pStyle w:val="ListParagraph"/>
        <w:numPr>
          <w:ilvl w:val="0"/>
          <w:numId w:val="25"/>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70445400" w14:textId="77777777" w:rsidR="00804A89" w:rsidRDefault="00804A89" w:rsidP="000C57DE">
      <w:pPr>
        <w:shd w:val="clear" w:color="auto" w:fill="FFFFFF"/>
        <w:spacing w:before="0" w:after="240" w:line="339" w:lineRule="atLeast"/>
        <w:jc w:val="both"/>
        <w:rPr>
          <w:rFonts w:ascii="Calibri" w:eastAsia="Times New Roman" w:hAnsi="Calibri" w:cs="Calibri"/>
          <w:color w:val="333333"/>
          <w:lang w:val="en" w:eastAsia="en-US"/>
        </w:rPr>
      </w:pPr>
    </w:p>
    <w:p w14:paraId="69C4F725" w14:textId="442C3D9C"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list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-o table</w:t>
      </w:r>
    </w:p>
    <w:p w14:paraId="444A4538"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704E5C11"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584B8628" w14:textId="77777777" w:rsidR="00804A89"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7DD22204" w14:textId="77777777" w:rsidR="00804A89"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delete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 mySLBConfig</w:t>
      </w:r>
    </w:p>
    <w:p w14:paraId="649A2222" w14:textId="6BC19DDD"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create --backend-pool-name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--name sshRule --floating-ip true --probe-name myProbe</w:t>
      </w:r>
    </w:p>
    <w:p w14:paraId="5EC128AD" w14:textId="157012CD" w:rsidR="000C57DE" w:rsidRPr="0077304A" w:rsidRDefault="000C57DE" w:rsidP="00200CC4">
      <w:pPr>
        <w:shd w:val="clear" w:color="auto" w:fill="FFFFFF"/>
        <w:spacing w:before="0" w:after="240" w:line="339" w:lineRule="atLeast"/>
        <w:rPr>
          <w:rFonts w:ascii="Calibri" w:eastAsia="Times New Roman" w:hAnsi="Calibri" w:cs="Calibri"/>
          <w:lang w:eastAsia="en-US"/>
        </w:rPr>
      </w:pPr>
    </w:p>
    <w:p w14:paraId="6E9014FC" w14:textId="6F8AC3F4" w:rsidR="00EC5126" w:rsidRDefault="00200CC4" w:rsidP="00EC5126">
      <w:pPr>
        <w:pStyle w:val="ListParagraph"/>
        <w:numPr>
          <w:ilvl w:val="0"/>
          <w:numId w:val="25"/>
        </w:numPr>
        <w:spacing w:before="0" w:line="240" w:lineRule="auto"/>
        <w:ind w:hanging="810"/>
        <w:textAlignment w:val="center"/>
        <w:rPr>
          <w:rFonts w:ascii="Calibri" w:hAnsi="Calibri" w:cs="Calibri"/>
        </w:rPr>
      </w:pPr>
      <w:r w:rsidRPr="00EC5126">
        <w:rPr>
          <w:rFonts w:ascii="Calibri" w:hAnsi="Calibri" w:cs="Calibri"/>
        </w:rPr>
        <w:t xml:space="preserve">The first </w:t>
      </w:r>
      <w:r w:rsidR="002D5F3C" w:rsidRPr="00EC5126">
        <w:rPr>
          <w:rFonts w:ascii="Calibri" w:hAnsi="Calibri" w:cs="Calibri"/>
        </w:rPr>
        <w:t>problem</w:t>
      </w:r>
      <w:r w:rsidRPr="00EC5126">
        <w:rPr>
          <w:rFonts w:ascii="Calibri" w:hAnsi="Calibri" w:cs="Calibri"/>
        </w:rPr>
        <w:t xml:space="preserve"> </w:t>
      </w:r>
      <w:r w:rsidR="00283D9F" w:rsidRPr="00EC5126">
        <w:rPr>
          <w:rFonts w:ascii="Calibri" w:hAnsi="Calibri" w:cs="Calibri"/>
        </w:rPr>
        <w:t xml:space="preserve">we need to solve </w:t>
      </w:r>
      <w:r w:rsidRPr="00EC5126">
        <w:rPr>
          <w:rFonts w:ascii="Calibri" w:hAnsi="Calibri" w:cs="Calibri"/>
        </w:rPr>
        <w:t xml:space="preserve">is routing at the NVA. </w:t>
      </w:r>
      <w:r w:rsidR="002E4BF2" w:rsidRPr="00EC5126">
        <w:rPr>
          <w:rFonts w:ascii="Calibri" w:hAnsi="Calibri" w:cs="Calibri"/>
        </w:rPr>
        <w:t xml:space="preserve">VMs get a static route for 168.63.129.16 pointing to their primary interface, in this case, </w:t>
      </w:r>
      <w:r w:rsidR="00EC5126" w:rsidRPr="00EC5126">
        <w:rPr>
          <w:rFonts w:ascii="Calibri" w:hAnsi="Calibri" w:cs="Calibri"/>
        </w:rPr>
        <w:t>eth0.</w:t>
      </w:r>
      <w:r w:rsidR="00EC5126">
        <w:rPr>
          <w:rFonts w:ascii="Calibri" w:hAnsi="Calibri" w:cs="Calibri"/>
        </w:rPr>
        <w:t xml:space="preserve"> Verify that that is the case, since the disabling/enabling of eth0 in a previous lab might have deleted that route.</w:t>
      </w:r>
    </w:p>
    <w:p w14:paraId="398C502B" w14:textId="18065E79" w:rsidR="00EC5126" w:rsidRDefault="00EC5126" w:rsidP="00EC5126">
      <w:pPr>
        <w:spacing w:before="0" w:line="240" w:lineRule="auto"/>
        <w:textAlignment w:val="center"/>
        <w:rPr>
          <w:rFonts w:ascii="Calibri" w:hAnsi="Calibri" w:cs="Calibri"/>
        </w:rPr>
      </w:pPr>
    </w:p>
    <w:p w14:paraId="0F2182C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lab-user@nva-2:~$ route -n</w:t>
      </w:r>
    </w:p>
    <w:p w14:paraId="13A2A7A5"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Kernel IP routing table</w:t>
      </w:r>
    </w:p>
    <w:p w14:paraId="620623E1" w14:textId="00E3088A"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Destination     Gateway         Genm</w:t>
      </w:r>
      <w:r>
        <w:rPr>
          <w:rFonts w:ascii="Courier New" w:eastAsia="Times New Roman" w:hAnsi="Courier New" w:cs="Courier New"/>
          <w:bCs/>
          <w:color w:val="000000"/>
          <w:sz w:val="20"/>
          <w:szCs w:val="20"/>
          <w:lang w:eastAsia="en-US"/>
        </w:rPr>
        <w:t xml:space="preserve">ask         Flags Metric Ref  </w:t>
      </w:r>
      <w:r w:rsidRPr="00EC5126">
        <w:rPr>
          <w:rFonts w:ascii="Courier New" w:eastAsia="Times New Roman" w:hAnsi="Courier New" w:cs="Courier New"/>
          <w:bCs/>
          <w:color w:val="000000"/>
          <w:sz w:val="20"/>
          <w:szCs w:val="20"/>
          <w:lang w:eastAsia="en-US"/>
        </w:rPr>
        <w:t>Use Iface</w:t>
      </w:r>
    </w:p>
    <w:p w14:paraId="209B5EC2" w14:textId="20E7A9E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0.0.0.0         10.4.3.1        0.</w:t>
      </w:r>
      <w:r>
        <w:rPr>
          <w:rFonts w:ascii="Courier New" w:eastAsia="Times New Roman" w:hAnsi="Courier New" w:cs="Courier New"/>
          <w:bCs/>
          <w:color w:val="000000"/>
          <w:sz w:val="20"/>
          <w:szCs w:val="20"/>
          <w:lang w:eastAsia="en-US"/>
        </w:rPr>
        <w:t xml:space="preserve">0.0.0         UG    0      0  </w:t>
      </w:r>
      <w:r w:rsidRPr="00EC5126">
        <w:rPr>
          <w:rFonts w:ascii="Courier New" w:eastAsia="Times New Roman" w:hAnsi="Courier New" w:cs="Courier New"/>
          <w:bCs/>
          <w:color w:val="000000"/>
          <w:sz w:val="20"/>
          <w:szCs w:val="20"/>
          <w:lang w:eastAsia="en-US"/>
        </w:rPr>
        <w:t xml:space="preserve">    0 eth1</w:t>
      </w:r>
    </w:p>
    <w:p w14:paraId="038F0129" w14:textId="138B01C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0.0.0.0         10.4.2.1        0.0.0.</w:t>
      </w:r>
      <w:r>
        <w:rPr>
          <w:rFonts w:ascii="Courier New" w:eastAsia="Times New Roman" w:hAnsi="Courier New" w:cs="Courier New"/>
          <w:bCs/>
          <w:color w:val="000000"/>
          <w:sz w:val="20"/>
          <w:szCs w:val="20"/>
          <w:lang w:eastAsia="en-US"/>
        </w:rPr>
        <w:t xml:space="preserve">0         UG    100    0      </w:t>
      </w:r>
      <w:r w:rsidRPr="00EC5126">
        <w:rPr>
          <w:rFonts w:ascii="Courier New" w:eastAsia="Times New Roman" w:hAnsi="Courier New" w:cs="Courier New"/>
          <w:bCs/>
          <w:color w:val="000000"/>
          <w:sz w:val="20"/>
          <w:szCs w:val="20"/>
          <w:lang w:eastAsia="en-US"/>
        </w:rPr>
        <w:t>0 eth0</w:t>
      </w:r>
    </w:p>
    <w:p w14:paraId="202C3CB7" w14:textId="7F098B2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10.0.0.0        10.4.2.1        255.24</w:t>
      </w:r>
      <w:r>
        <w:rPr>
          <w:rFonts w:ascii="Courier New" w:eastAsia="Times New Roman" w:hAnsi="Courier New" w:cs="Courier New"/>
          <w:bCs/>
          <w:color w:val="000000"/>
          <w:sz w:val="20"/>
          <w:szCs w:val="20"/>
          <w:lang w:eastAsia="en-US"/>
        </w:rPr>
        <w:t xml:space="preserve">8.0.0     UG    0      0      </w:t>
      </w:r>
      <w:r w:rsidRPr="00EC5126">
        <w:rPr>
          <w:rFonts w:ascii="Courier New" w:eastAsia="Times New Roman" w:hAnsi="Courier New" w:cs="Courier New"/>
          <w:bCs/>
          <w:color w:val="000000"/>
          <w:sz w:val="20"/>
          <w:szCs w:val="20"/>
          <w:lang w:eastAsia="en-US"/>
        </w:rPr>
        <w:t>0 eth0</w:t>
      </w:r>
    </w:p>
    <w:p w14:paraId="5C220282" w14:textId="0C92FE4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10.4.2.0        0.0.0.0         255.25</w:t>
      </w:r>
      <w:r>
        <w:rPr>
          <w:rFonts w:ascii="Courier New" w:eastAsia="Times New Roman" w:hAnsi="Courier New" w:cs="Courier New"/>
          <w:bCs/>
          <w:color w:val="000000"/>
          <w:sz w:val="20"/>
          <w:szCs w:val="20"/>
          <w:lang w:val="es-ES" w:eastAsia="en-US"/>
        </w:rPr>
        <w:t xml:space="preserve">5.255.0   U     100    0      </w:t>
      </w:r>
      <w:r w:rsidRPr="00EC5126">
        <w:rPr>
          <w:rFonts w:ascii="Courier New" w:eastAsia="Times New Roman" w:hAnsi="Courier New" w:cs="Courier New"/>
          <w:bCs/>
          <w:color w:val="000000"/>
          <w:sz w:val="20"/>
          <w:szCs w:val="20"/>
          <w:lang w:val="es-ES" w:eastAsia="en-US"/>
        </w:rPr>
        <w:t>0 eth0</w:t>
      </w:r>
    </w:p>
    <w:p w14:paraId="1FC720C0" w14:textId="723D589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 xml:space="preserve">10.4.3.0        0.0.0.0         255.255.255.0   U     10 </w:t>
      </w:r>
      <w:r>
        <w:rPr>
          <w:rFonts w:ascii="Courier New" w:eastAsia="Times New Roman" w:hAnsi="Courier New" w:cs="Courier New"/>
          <w:bCs/>
          <w:color w:val="000000"/>
          <w:sz w:val="20"/>
          <w:szCs w:val="20"/>
          <w:lang w:val="es-ES" w:eastAsia="en-US"/>
        </w:rPr>
        <w:t xml:space="preserve">    0     </w:t>
      </w:r>
      <w:r w:rsidRPr="00EC5126">
        <w:rPr>
          <w:rFonts w:ascii="Courier New" w:eastAsia="Times New Roman" w:hAnsi="Courier New" w:cs="Courier New"/>
          <w:bCs/>
          <w:color w:val="000000"/>
          <w:sz w:val="20"/>
          <w:szCs w:val="20"/>
          <w:lang w:val="es-ES" w:eastAsia="en-US"/>
        </w:rPr>
        <w:t xml:space="preserve"> 0 eth1</w:t>
      </w:r>
    </w:p>
    <w:p w14:paraId="7AD78C6A" w14:textId="4ADC18DE" w:rsidR="00EC5126" w:rsidRPr="008C47A5"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s-ES" w:eastAsia="en-US"/>
        </w:rPr>
      </w:pPr>
      <w:r w:rsidRPr="008C47A5">
        <w:rPr>
          <w:rFonts w:ascii="Courier New" w:eastAsia="Times New Roman" w:hAnsi="Courier New" w:cs="Courier New"/>
          <w:b/>
          <w:bCs/>
          <w:color w:val="000000"/>
          <w:sz w:val="20"/>
          <w:szCs w:val="20"/>
          <w:lang w:val="es-ES" w:eastAsia="en-US"/>
        </w:rPr>
        <w:t>168.63.129.16   10.4.2.1        255.255.255.255 UGH   100    0      0 eth0</w:t>
      </w:r>
    </w:p>
    <w:p w14:paraId="5B7F9795" w14:textId="7D33F436"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169.254.169.254 10.4.2.1        255.255.255.2</w:t>
      </w:r>
      <w:r>
        <w:rPr>
          <w:rFonts w:ascii="Courier New" w:eastAsia="Times New Roman" w:hAnsi="Courier New" w:cs="Courier New"/>
          <w:bCs/>
          <w:color w:val="000000"/>
          <w:sz w:val="20"/>
          <w:szCs w:val="20"/>
          <w:lang w:eastAsia="en-US"/>
        </w:rPr>
        <w:t xml:space="preserve">55 UGH   100    0    </w:t>
      </w:r>
      <w:r w:rsidRPr="00EC5126">
        <w:rPr>
          <w:rFonts w:ascii="Courier New" w:eastAsia="Times New Roman" w:hAnsi="Courier New" w:cs="Courier New"/>
          <w:bCs/>
          <w:color w:val="000000"/>
          <w:sz w:val="20"/>
          <w:szCs w:val="20"/>
          <w:lang w:eastAsia="en-US"/>
        </w:rPr>
        <w:t xml:space="preserve">  0 eth0</w:t>
      </w:r>
    </w:p>
    <w:p w14:paraId="4762F3F1" w14:textId="298F6502" w:rsidR="00EC5126" w:rsidRDefault="00EC5126" w:rsidP="00EC5126">
      <w:pPr>
        <w:spacing w:before="0" w:line="240" w:lineRule="auto"/>
        <w:textAlignment w:val="center"/>
        <w:rPr>
          <w:rFonts w:ascii="Calibri" w:hAnsi="Calibri" w:cs="Calibri"/>
        </w:rPr>
      </w:pPr>
    </w:p>
    <w:p w14:paraId="7D22BF83" w14:textId="77777777" w:rsidR="00EC5126" w:rsidRDefault="00EC5126" w:rsidP="00EC5126">
      <w:pPr>
        <w:spacing w:before="0" w:line="240" w:lineRule="auto"/>
        <w:textAlignment w:val="center"/>
        <w:rPr>
          <w:rFonts w:ascii="Calibri" w:hAnsi="Calibri" w:cs="Calibri"/>
        </w:rPr>
      </w:pPr>
    </w:p>
    <w:p w14:paraId="32F36338" w14:textId="4E8A3E50" w:rsidR="00EC5126" w:rsidRDefault="00EC5126" w:rsidP="00EC5126">
      <w:pPr>
        <w:spacing w:before="0" w:line="240" w:lineRule="auto"/>
        <w:textAlignment w:val="center"/>
        <w:rPr>
          <w:rFonts w:ascii="Calibri" w:hAnsi="Calibri" w:cs="Calibri"/>
        </w:rPr>
      </w:pPr>
      <w:r>
        <w:rPr>
          <w:rFonts w:ascii="Calibri" w:hAnsi="Calibri" w:cs="Calibri"/>
        </w:rPr>
        <w:t xml:space="preserve">If the route to </w:t>
      </w:r>
      <w:r w:rsidRPr="00EC5126">
        <w:rPr>
          <w:rFonts w:ascii="Calibri" w:hAnsi="Calibri" w:cs="Calibri"/>
        </w:rPr>
        <w:t>168.63.129.16</w:t>
      </w:r>
      <w:r>
        <w:rPr>
          <w:rFonts w:ascii="Calibri" w:hAnsi="Calibri" w:cs="Calibri"/>
        </w:rPr>
        <w:t xml:space="preserve"> is not there, you can add it easily:</w:t>
      </w:r>
    </w:p>
    <w:p w14:paraId="5DEB8292" w14:textId="77777777" w:rsidR="00804A89" w:rsidRDefault="00804A89" w:rsidP="00EC5126">
      <w:pPr>
        <w:spacing w:before="0" w:line="240" w:lineRule="auto"/>
        <w:textAlignment w:val="center"/>
        <w:rPr>
          <w:rFonts w:ascii="Calibri" w:hAnsi="Calibri" w:cs="Calibri"/>
        </w:rPr>
      </w:pPr>
    </w:p>
    <w:p w14:paraId="54A46851" w14:textId="4DF57DE4" w:rsidR="00EC5126" w:rsidRPr="00E83A60"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sudo route add -host 168.63.129.16 gw 10.4.2.1 dev eth0</w:t>
      </w:r>
    </w:p>
    <w:p w14:paraId="726B3031" w14:textId="5E3D8053" w:rsidR="00EC5126" w:rsidRDefault="00EC5126" w:rsidP="00EC5126">
      <w:pPr>
        <w:spacing w:before="0" w:line="240" w:lineRule="auto"/>
        <w:textAlignment w:val="center"/>
        <w:rPr>
          <w:rFonts w:ascii="Calibri" w:hAnsi="Calibri" w:cs="Calibri"/>
        </w:rPr>
      </w:pPr>
    </w:p>
    <w:p w14:paraId="7870CC50" w14:textId="47D6BA75" w:rsidR="00EC5126" w:rsidRDefault="00EC5126" w:rsidP="00EC5126">
      <w:pPr>
        <w:spacing w:before="0" w:line="240" w:lineRule="auto"/>
        <w:textAlignment w:val="center"/>
        <w:rPr>
          <w:rFonts w:ascii="Calibri" w:hAnsi="Calibri" w:cs="Calibri"/>
        </w:rPr>
      </w:pPr>
      <w:r>
        <w:rPr>
          <w:rFonts w:ascii="Calibri" w:hAnsi="Calibri" w:cs="Calibri"/>
        </w:rPr>
        <w:t>By the way, if the route to 168.63.129.16 disappeared, chances are that you need to add another static route telling the firewall where to find the 10.0.0.0/8 networks:</w:t>
      </w:r>
    </w:p>
    <w:p w14:paraId="52D35C41" w14:textId="77777777" w:rsidR="00804A89" w:rsidRDefault="00804A89" w:rsidP="00EC5126">
      <w:pPr>
        <w:spacing w:before="0" w:line="240" w:lineRule="auto"/>
        <w:textAlignment w:val="center"/>
        <w:rPr>
          <w:rFonts w:ascii="Calibri" w:hAnsi="Calibri" w:cs="Calibri"/>
        </w:rPr>
      </w:pPr>
    </w:p>
    <w:p w14:paraId="038F4926" w14:textId="19906084"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sudo route add -net 10.0.0.0/8</w:t>
      </w:r>
      <w:r w:rsidRPr="00EC5126">
        <w:rPr>
          <w:rFonts w:ascii="Courier New" w:eastAsia="Times New Roman" w:hAnsi="Courier New" w:cs="Courier New"/>
          <w:b/>
          <w:bCs/>
          <w:color w:val="000000"/>
          <w:sz w:val="20"/>
          <w:szCs w:val="20"/>
          <w:lang w:eastAsia="en-US"/>
        </w:rPr>
        <w:t> gw 10.4.2.1 dev eth0</w:t>
      </w:r>
    </w:p>
    <w:p w14:paraId="464E450A" w14:textId="77777777" w:rsidR="00EC5126" w:rsidRPr="00EC5126" w:rsidRDefault="00EC5126" w:rsidP="00EC5126">
      <w:pPr>
        <w:spacing w:before="0" w:line="240" w:lineRule="auto"/>
        <w:textAlignment w:val="center"/>
        <w:rPr>
          <w:rFonts w:ascii="Calibri" w:hAnsi="Calibri" w:cs="Calibri"/>
        </w:rPr>
      </w:pPr>
    </w:p>
    <w:p w14:paraId="599FE20F" w14:textId="0B2D1471" w:rsidR="00200CC4" w:rsidRDefault="00EC5126"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Now we are sure that t</w:t>
      </w:r>
      <w:r w:rsidR="00200CC4">
        <w:rPr>
          <w:rFonts w:ascii="Calibri" w:eastAsia="Times New Roman" w:hAnsi="Calibri" w:cs="Calibri"/>
          <w:lang w:val="en" w:eastAsia="en-US"/>
        </w:rPr>
        <w:t xml:space="preserve">he NVA </w:t>
      </w:r>
      <w:r w:rsidR="00B236EE">
        <w:rPr>
          <w:rFonts w:ascii="Calibri" w:eastAsia="Times New Roman" w:hAnsi="Calibri" w:cs="Calibri"/>
          <w:lang w:val="en" w:eastAsia="en-US"/>
        </w:rPr>
        <w:t>ha</w:t>
      </w:r>
      <w:r>
        <w:rPr>
          <w:rFonts w:ascii="Calibri" w:eastAsia="Times New Roman" w:hAnsi="Calibri" w:cs="Calibri"/>
          <w:lang w:val="en" w:eastAsia="en-US"/>
        </w:rPr>
        <w:t>s</w:t>
      </w:r>
      <w:r w:rsidR="00200CC4">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sidR="00200CC4">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sidR="00200CC4">
        <w:rPr>
          <w:rFonts w:ascii="Calibri" w:eastAsia="Times New Roman" w:hAnsi="Calibri" w:cs="Calibri"/>
          <w:lang w:val="en" w:eastAsia="en-US"/>
        </w:rPr>
        <w:t>pointing to 10.4.</w:t>
      </w:r>
      <w:r w:rsidR="00B236EE">
        <w:rPr>
          <w:rFonts w:ascii="Calibri" w:eastAsia="Times New Roman" w:hAnsi="Calibri" w:cs="Calibri"/>
          <w:lang w:val="en" w:eastAsia="en-US"/>
        </w:rPr>
        <w:t>2</w:t>
      </w:r>
      <w:r w:rsidR="00200CC4">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sidR="00200CC4">
        <w:rPr>
          <w:rFonts w:ascii="Calibri" w:eastAsia="Times New Roman" w:hAnsi="Calibri" w:cs="Calibri"/>
          <w:lang w:val="en" w:eastAsia="en-US"/>
        </w:rPr>
        <w:t xml:space="preserve">, </w:t>
      </w:r>
      <w:r w:rsidR="00B236EE">
        <w:rPr>
          <w:rFonts w:ascii="Calibri" w:eastAsia="Times New Roman" w:hAnsi="Calibri" w:cs="Calibri"/>
          <w:lang w:val="en" w:eastAsia="en-US"/>
        </w:rPr>
        <w:t>vnet</w:t>
      </w:r>
      <w:r w:rsidR="00200CC4">
        <w:rPr>
          <w:rFonts w:ascii="Calibri" w:eastAsia="Times New Roman" w:hAnsi="Calibri" w:cs="Calibri"/>
          <w:lang w:val="en" w:eastAsia="en-US"/>
        </w:rPr>
        <w:t>-facing interface). S</w:t>
      </w:r>
      <w:r w:rsidR="00B236EE">
        <w:rPr>
          <w:rFonts w:ascii="Calibri" w:eastAsia="Times New Roman" w:hAnsi="Calibri" w:cs="Calibri"/>
          <w:lang w:val="en" w:eastAsia="en-US"/>
        </w:rPr>
        <w:t>o that when a probe from the in</w:t>
      </w:r>
      <w:r w:rsidR="00200CC4">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71045E66"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EC5126">
        <w:rPr>
          <w:rFonts w:ascii="Calibri" w:eastAsia="Times New Roman" w:hAnsi="Calibri" w:cs="Calibri"/>
          <w:lang w:val="en" w:eastAsia="en-US"/>
        </w:rPr>
        <w:t>e ex</w:t>
      </w:r>
      <w:r w:rsidR="00B236EE">
        <w:rPr>
          <w:rFonts w:ascii="Calibri" w:eastAsia="Times New Roman" w:hAnsi="Calibri" w:cs="Calibri"/>
          <w:lang w:val="en" w:eastAsia="en-US"/>
        </w:rPr>
        <w:t>ternal load balancer on eth1</w:t>
      </w:r>
      <w:r>
        <w:rPr>
          <w:rFonts w:ascii="Calibri" w:eastAsia="Times New Roman" w:hAnsi="Calibri" w:cs="Calibri"/>
          <w:lang w:val="en" w:eastAsia="en-US"/>
        </w:rPr>
        <w:t xml:space="preserve">? Since the </w:t>
      </w:r>
      <w:r w:rsidR="00EC5126">
        <w:rPr>
          <w:rFonts w:ascii="Calibri" w:eastAsia="Times New Roman" w:hAnsi="Calibri" w:cs="Calibri"/>
          <w:lang w:val="en" w:eastAsia="en-US"/>
        </w:rPr>
        <w:t xml:space="preserve">static route is pointing down to </w:t>
      </w:r>
      <w:r w:rsidR="00B236EE">
        <w:rPr>
          <w:rFonts w:ascii="Calibri" w:eastAsia="Times New Roman" w:hAnsi="Calibri" w:cs="Calibri"/>
          <w:lang w:val="en" w:eastAsia="en-US"/>
        </w:rPr>
        <w:t>eth0</w:t>
      </w:r>
      <w:r w:rsidR="00EC5126">
        <w:rPr>
          <w:rFonts w:ascii="Calibri" w:eastAsia="Times New Roman" w:hAnsi="Calibri" w:cs="Calibri"/>
          <w:lang w:val="en" w:eastAsia="en-US"/>
        </w:rPr>
        <w:t>, the NVA</w:t>
      </w:r>
      <w:r>
        <w:rPr>
          <w:rFonts w:ascii="Calibri" w:eastAsia="Times New Roman" w:hAnsi="Calibri" w:cs="Calibri"/>
          <w:lang w:val="en" w:eastAsia="en-US"/>
        </w:rPr>
        <w:t xml:space="preserve"> would send the answer there. But this is not going to work, because the answer needs to be sent over the same interface.</w:t>
      </w:r>
    </w:p>
    <w:p w14:paraId="5158F862" w14:textId="59C7B132" w:rsidR="00D82602" w:rsidRPr="00283D9F" w:rsidRDefault="00D82602"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 xml:space="preserve">You </w:t>
      </w:r>
      <w:r w:rsidR="00283D9F" w:rsidRPr="00283D9F">
        <w:rPr>
          <w:rFonts w:ascii="Calibri" w:hAnsi="Calibri" w:cs="Calibri"/>
        </w:rPr>
        <w:t xml:space="preserve">can </w:t>
      </w:r>
      <w:r w:rsidRPr="00283D9F">
        <w:rPr>
          <w:rFonts w:ascii="Calibri" w:hAnsi="Calibri" w:cs="Calibri"/>
        </w:rPr>
        <w:t xml:space="preserve"> verify this behavi</w:t>
      </w:r>
      <w:r w:rsidR="00283D9F" w:rsidRPr="00283D9F">
        <w:rPr>
          <w:rFonts w:ascii="Calibri" w:hAnsi="Calibri" w:cs="Calibri"/>
        </w:rPr>
        <w:t>o</w:t>
      </w:r>
      <w:r w:rsidRPr="00283D9F">
        <w:rPr>
          <w:rFonts w:ascii="Calibri" w:hAnsi="Calibri" w:cs="Calibri"/>
        </w:rPr>
        <w:t>r</w:t>
      </w:r>
      <w:r w:rsidR="00283D9F">
        <w:rPr>
          <w:rFonts w:ascii="Calibri" w:hAnsi="Calibri" w:cs="Calibri"/>
        </w:rPr>
        <w:t xml:space="preserve"> connecting to one of the NVA VMs and</w:t>
      </w:r>
      <w:r w:rsidRPr="00283D9F">
        <w:rPr>
          <w:rFonts w:ascii="Calibri" w:hAnsi="Calibri" w:cs="Calibri"/>
        </w:rPr>
        <w:t xml:space="preserve"> capturing traffic on both ports (filtering it to the </w:t>
      </w:r>
      <w:r w:rsidR="00283D9F">
        <w:rPr>
          <w:rFonts w:ascii="Calibri" w:hAnsi="Calibri" w:cs="Calibri"/>
        </w:rPr>
        <w:t xml:space="preserve">TCP </w:t>
      </w:r>
      <w:r w:rsidRPr="00283D9F">
        <w:rPr>
          <w:rFonts w:ascii="Calibri" w:hAnsi="Calibri" w:cs="Calibri"/>
        </w:rPr>
        <w:t>ports where the probes are configured)</w:t>
      </w:r>
      <w:r w:rsidR="00283D9F">
        <w:rPr>
          <w:rFonts w:ascii="Calibri" w:hAnsi="Calibri" w:cs="Calibri"/>
        </w:rPr>
        <w:t>. In this case we are connecting to</w:t>
      </w:r>
      <w:r w:rsidR="006652C7">
        <w:rPr>
          <w:rFonts w:ascii="Calibri" w:hAnsi="Calibri" w:cs="Calibri"/>
        </w:rPr>
        <w:t xml:space="preserve"> linuxnva-1</w:t>
      </w:r>
      <w:r w:rsidR="00283D9F">
        <w:rPr>
          <w:rFonts w:ascii="Calibri" w:hAnsi="Calibri" w:cs="Calibri"/>
        </w:rPr>
        <w:t>, and verifying the internal interface and TCP port (eth0, TCP port 1138)</w:t>
      </w:r>
      <w:r w:rsidRPr="00283D9F">
        <w:rPr>
          <w:rFonts w:ascii="Calibri" w:hAnsi="Calibri" w:cs="Calibri"/>
        </w:rPr>
        <w:t>:</w:t>
      </w:r>
    </w:p>
    <w:p w14:paraId="0FECC3BD" w14:textId="0C1A5642" w:rsidR="00283D9F" w:rsidRDefault="00283D9F" w:rsidP="00D82602">
      <w:pPr>
        <w:shd w:val="clear" w:color="auto" w:fill="FFFFFF"/>
        <w:spacing w:before="0" w:after="240" w:line="339" w:lineRule="atLeast"/>
        <w:jc w:val="both"/>
        <w:rPr>
          <w:rFonts w:ascii="Calibri" w:eastAsia="Times New Roman" w:hAnsi="Calibri" w:cs="Calibri"/>
          <w:color w:val="333333"/>
          <w:lang w:val="en" w:eastAsia="en-US"/>
        </w:rPr>
      </w:pPr>
    </w:p>
    <w:p w14:paraId="0D92819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lab-user@nva-1:~$ sudo tcpdump -i eth0 port 1138</w:t>
      </w:r>
    </w:p>
    <w:p w14:paraId="488127EF"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1DE5E5A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eth0, link-type EN10MB (Ethernet), capture size 262144 bytes</w:t>
      </w:r>
    </w:p>
    <w:p w14:paraId="0002562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22:50:49.277214 IP 168.63.129.16.50717 &gt; 10.4.2.101.1138: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2412262844, win 8192, options [mss 1440,nop,wscale 8,nop,nop,sackOK], length 0</w:t>
      </w:r>
    </w:p>
    <w:p w14:paraId="74B0265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22:50:49.277239 IP 10.4.2.101.1138 &gt; 168.63.129.16.50717: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3801638535, ack 2412262845, win 29200, options [mss 1460,nop,nop,sackOK,nop,wscale 7], length 0</w:t>
      </w:r>
    </w:p>
    <w:p w14:paraId="24BB50A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22:50:49.277501 IP 168.63.129.16.50717 &gt; 10.4.2.101.1138: Flags [</w:t>
      </w:r>
      <w:r w:rsidRPr="00EC5126">
        <w:rPr>
          <w:rFonts w:ascii="Courier New" w:eastAsia="Times New Roman" w:hAnsi="Courier New" w:cs="Courier New"/>
          <w:b/>
          <w:bCs/>
          <w:color w:val="C00000"/>
          <w:sz w:val="20"/>
          <w:szCs w:val="20"/>
          <w:lang w:eastAsia="en-US"/>
        </w:rPr>
        <w:t>.</w:t>
      </w:r>
      <w:r w:rsidRPr="00EC5126">
        <w:rPr>
          <w:rFonts w:ascii="Courier New" w:eastAsia="Times New Roman" w:hAnsi="Courier New" w:cs="Courier New"/>
          <w:bCs/>
          <w:color w:val="000000"/>
          <w:sz w:val="20"/>
          <w:szCs w:val="20"/>
          <w:lang w:eastAsia="en-US"/>
        </w:rPr>
        <w:t>], ack 1, win 513, length 0</w:t>
      </w:r>
    </w:p>
    <w:p w14:paraId="4111690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22:50:49.589219 IP 168.63.129.16.50288 &gt; 10.4.2.101.1138: Flags [F.], seq 0, ack 1, win 64240, length 0</w:t>
      </w:r>
    </w:p>
    <w:p w14:paraId="53F766B8"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22:50:50.198577 IP 168.63.129.16.50288 &gt; 10.4.2.101.1138: Flags [F.], seq 0, ack 1, win 64240, length 0</w:t>
      </w:r>
    </w:p>
    <w:p w14:paraId="7CBBB91D" w14:textId="22F5C0BD"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48EFC8E8" w14:textId="470F01ED" w:rsidR="00EC5126" w:rsidRDefault="00EC5126"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You can see that the 3-way handshake completes successfully on the internal interface, as the TCP flags of the capture indicate. But if we have a look at the external interface, things look different there:</w:t>
      </w:r>
    </w:p>
    <w:p w14:paraId="3173DE5B" w14:textId="21B9FDFB"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w:t>
      </w:r>
      <w:r w:rsidRPr="00EC5126">
        <w:rPr>
          <w:rFonts w:ascii="Courier New" w:eastAsia="Times New Roman" w:hAnsi="Courier New" w:cs="Courier New"/>
          <w:b/>
          <w:bCs/>
          <w:color w:val="000000"/>
          <w:sz w:val="20"/>
          <w:szCs w:val="20"/>
          <w:lang w:eastAsia="en-US"/>
        </w:rPr>
        <w:t>ab-user@nva-1:~$ sudo tcpdump -i eth1 port 1139</w:t>
      </w:r>
    </w:p>
    <w:p w14:paraId="452622E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6315A33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eth1, link-type EN10MB (Ethernet), capture size 262144 bytes</w:t>
      </w:r>
    </w:p>
    <w:p w14:paraId="5023C17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22:54:15.584402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06C19A1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22:54:18.584140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4C41567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22:54:24.584127 IP 168.63.129.16.56583 &gt; 10.4.3.101.1139: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314423445, win 8192, options [mss 1440,nop,nop,sackOK], length 0</w:t>
      </w:r>
    </w:p>
    <w:p w14:paraId="019F2BF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22:54:30.587651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5C9A9B5" w14:textId="526550B5"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22:54:33.587444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8D81E91" w14:textId="63BB890A" w:rsidR="00EC5126" w:rsidRDefault="00EC5126"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As you can see in the TCP flags, the 3-way handshake never completes, but the Load Balancer keeps sending packets with the SYN flag on, without getting a single ACK back.</w:t>
      </w:r>
    </w:p>
    <w:p w14:paraId="080960EF" w14:textId="12B19D09" w:rsidR="00B236EE" w:rsidRPr="0099082F" w:rsidRDefault="00B236EE"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I</w:t>
      </w:r>
      <w:r w:rsidR="0099082F">
        <w:rPr>
          <w:rFonts w:ascii="Calibri" w:hAnsi="Calibri" w:cs="Calibri"/>
        </w:rPr>
        <w:t>n order to fix routing, we are going to i</w:t>
      </w:r>
      <w:r w:rsidRPr="0099082F">
        <w:rPr>
          <w:rFonts w:ascii="Calibri" w:hAnsi="Calibri" w:cs="Calibri"/>
        </w:rPr>
        <w:t>mplement policy based routing</w:t>
      </w:r>
      <w:r w:rsidR="0099082F">
        <w:rPr>
          <w:rFonts w:ascii="Calibri" w:hAnsi="Calibri" w:cs="Calibri"/>
        </w:rPr>
        <w:t xml:space="preserve"> in both NVAs. The first step is creating a custom route table at the Linux level, by modifying the file rt_tables and adding the line "201 slbext"</w:t>
      </w:r>
      <w:r w:rsidRPr="0099082F">
        <w:rPr>
          <w:rFonts w:ascii="Calibri" w:hAnsi="Calibri" w:cs="Calibri"/>
        </w:rPr>
        <w:t>:</w:t>
      </w:r>
    </w:p>
    <w:p w14:paraId="06547691" w14:textId="77777777" w:rsidR="00804A89" w:rsidRDefault="00804A89" w:rsidP="0099082F">
      <w:pPr>
        <w:spacing w:before="0" w:line="240" w:lineRule="auto"/>
        <w:textAlignment w:val="center"/>
        <w:rPr>
          <w:rFonts w:ascii="Calibri" w:hAnsi="Calibri" w:cs="Calibri"/>
        </w:rPr>
      </w:pPr>
    </w:p>
    <w:p w14:paraId="60D5D843" w14:textId="3BAD66FB"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B236EE">
        <w:rPr>
          <w:rFonts w:ascii="Courier New" w:eastAsia="Times New Roman" w:hAnsi="Courier New" w:cs="Courier New"/>
          <w:b/>
          <w:bCs/>
          <w:color w:val="000000"/>
          <w:sz w:val="20"/>
          <w:szCs w:val="20"/>
          <w:lang w:val="es-ES" w:eastAsia="en-US"/>
        </w:rPr>
        <w:t>sudo vi</w:t>
      </w:r>
      <w:r w:rsidR="00274E24">
        <w:rPr>
          <w:rFonts w:ascii="Courier New" w:eastAsia="Times New Roman" w:hAnsi="Courier New" w:cs="Courier New"/>
          <w:b/>
          <w:bCs/>
          <w:color w:val="000000"/>
          <w:sz w:val="20"/>
          <w:szCs w:val="20"/>
          <w:lang w:val="es-ES" w:eastAsia="en-US"/>
        </w:rPr>
        <w:t xml:space="preserve"> </w:t>
      </w:r>
      <w:r w:rsidRPr="00B236EE">
        <w:rPr>
          <w:rFonts w:ascii="Courier New" w:eastAsia="Times New Roman" w:hAnsi="Courier New" w:cs="Courier New"/>
          <w:b/>
          <w:bCs/>
          <w:color w:val="000000"/>
          <w:sz w:val="20"/>
          <w:szCs w:val="20"/>
          <w:lang w:val="es-ES" w:eastAsia="en-US"/>
        </w:rPr>
        <w:t xml:space="preserve">/etc/iproute2/rt_tables </w:t>
      </w:r>
    </w:p>
    <w:p w14:paraId="1E6F4D2D" w14:textId="43D50F74" w:rsidR="0099082F" w:rsidRDefault="0099082F" w:rsidP="00B236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The file now should look like something like this:</w:t>
      </w:r>
    </w:p>
    <w:p w14:paraId="00B5CAA9"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C47A5">
        <w:rPr>
          <w:rFonts w:ascii="Courier New" w:eastAsia="Times New Roman" w:hAnsi="Courier New" w:cs="Courier New"/>
          <w:b/>
          <w:bCs/>
          <w:color w:val="000000"/>
          <w:sz w:val="20"/>
          <w:szCs w:val="20"/>
          <w:lang w:eastAsia="en-US"/>
        </w:rPr>
        <w:t>lab-user@nva-1:~$ more /etc/iproute2/rt_tables</w:t>
      </w:r>
    </w:p>
    <w:p w14:paraId="592C5ADC"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15A67CDF"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 reserved values</w:t>
      </w:r>
    </w:p>
    <w:p w14:paraId="2F1138E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42BFB64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lastRenderedPageBreak/>
        <w:t>255     local</w:t>
      </w:r>
    </w:p>
    <w:p w14:paraId="4FBF9D06"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254     main</w:t>
      </w:r>
    </w:p>
    <w:p w14:paraId="04F7DEFA"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253     default</w:t>
      </w:r>
    </w:p>
    <w:p w14:paraId="3431D099"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0       unspec</w:t>
      </w:r>
    </w:p>
    <w:p w14:paraId="761C44C3"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586DC1C"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 local</w:t>
      </w:r>
    </w:p>
    <w:p w14:paraId="11B6EDF9"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1D42E18"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#1      inr.ruhep</w:t>
      </w:r>
    </w:p>
    <w:p w14:paraId="5FBEBD97" w14:textId="0D1BEE83"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201 slbext</w:t>
      </w:r>
    </w:p>
    <w:p w14:paraId="1E239D32" w14:textId="22A526D3" w:rsid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75DF0292" w14:textId="705F8FE3" w:rsidR="00804A89"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Now we add a rule that will tell Linux when to use that routing table. That is, when it wishes to send the answer to the LB probe from the external interface (10.4.3.101 in the case of</w:t>
      </w:r>
      <w:r w:rsidR="006652C7">
        <w:rPr>
          <w:rFonts w:ascii="Calibri" w:hAnsi="Calibri" w:cs="Calibri"/>
        </w:rPr>
        <w:t xml:space="preserve"> linuxnva-1</w:t>
      </w:r>
      <w:r w:rsidRPr="0099082F">
        <w:rPr>
          <w:rFonts w:ascii="Calibri" w:hAnsi="Calibri" w:cs="Calibri"/>
        </w:rPr>
        <w:t>, 10.4.3.102 for nva-2).</w:t>
      </w:r>
    </w:p>
    <w:p w14:paraId="6AD854F0" w14:textId="2B9B0A18" w:rsidR="00B236EE"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sudo ip rule add from 10</w:t>
      </w:r>
      <w:r w:rsidR="0099082F">
        <w:rPr>
          <w:rFonts w:ascii="Courier New" w:eastAsia="Times New Roman" w:hAnsi="Courier New" w:cs="Courier New"/>
          <w:b/>
          <w:bCs/>
          <w:color w:val="000000"/>
          <w:sz w:val="20"/>
          <w:szCs w:val="20"/>
          <w:lang w:eastAsia="en-US"/>
        </w:rPr>
        <w:t>.4.3</w:t>
      </w:r>
      <w:r w:rsidRPr="00B236EE">
        <w:rPr>
          <w:rFonts w:ascii="Courier New" w:eastAsia="Times New Roman" w:hAnsi="Courier New" w:cs="Courier New"/>
          <w:b/>
          <w:bCs/>
          <w:color w:val="000000"/>
          <w:sz w:val="20"/>
          <w:szCs w:val="20"/>
          <w:lang w:eastAsia="en-US"/>
        </w:rPr>
        <w:t>.101 to 168.63.129.16 lookup slb</w:t>
      </w:r>
      <w:r w:rsidR="0099082F">
        <w:rPr>
          <w:rFonts w:ascii="Courier New" w:eastAsia="Times New Roman" w:hAnsi="Courier New" w:cs="Courier New"/>
          <w:b/>
          <w:bCs/>
          <w:color w:val="000000"/>
          <w:sz w:val="20"/>
          <w:szCs w:val="20"/>
          <w:lang w:eastAsia="en-US"/>
        </w:rPr>
        <w:t>ext</w:t>
      </w:r>
    </w:p>
    <w:p w14:paraId="083F6A29" w14:textId="0C2B7DA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03DC8BAC" w14:textId="77777777" w:rsidR="00804A89"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And finally, we populate the custom routing table with a single route, pointing up to eth1:</w:t>
      </w:r>
    </w:p>
    <w:p w14:paraId="03D85AD3" w14:textId="79EFE978"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236EE">
        <w:rPr>
          <w:rFonts w:ascii="Courier New" w:eastAsia="Times New Roman" w:hAnsi="Courier New" w:cs="Courier New"/>
          <w:b/>
          <w:bCs/>
          <w:color w:val="000000"/>
          <w:sz w:val="20"/>
          <w:szCs w:val="20"/>
          <w:lang w:val="en" w:eastAsia="en-US"/>
        </w:rPr>
        <w:t>sudo ip route add 168.63.129.16 via 10.4.</w:t>
      </w:r>
      <w:r w:rsidR="0099082F">
        <w:rPr>
          <w:rFonts w:ascii="Courier New" w:eastAsia="Times New Roman" w:hAnsi="Courier New" w:cs="Courier New"/>
          <w:b/>
          <w:bCs/>
          <w:color w:val="000000"/>
          <w:sz w:val="20"/>
          <w:szCs w:val="20"/>
          <w:lang w:val="en" w:eastAsia="en-US"/>
        </w:rPr>
        <w:t>3</w:t>
      </w:r>
      <w:r w:rsidRPr="00B236EE">
        <w:rPr>
          <w:rFonts w:ascii="Courier New" w:eastAsia="Times New Roman" w:hAnsi="Courier New" w:cs="Courier New"/>
          <w:b/>
          <w:bCs/>
          <w:color w:val="000000"/>
          <w:sz w:val="20"/>
          <w:szCs w:val="20"/>
          <w:lang w:val="en" w:eastAsia="en-US"/>
        </w:rPr>
        <w:t xml:space="preserve">.1 dev </w:t>
      </w:r>
      <w:r w:rsidR="0099082F">
        <w:rPr>
          <w:rFonts w:ascii="Courier New" w:eastAsia="Times New Roman" w:hAnsi="Courier New" w:cs="Courier New"/>
          <w:b/>
          <w:bCs/>
          <w:color w:val="000000"/>
          <w:sz w:val="20"/>
          <w:szCs w:val="20"/>
          <w:lang w:val="en" w:eastAsia="en-US"/>
        </w:rPr>
        <w:t>eth1</w:t>
      </w:r>
      <w:r w:rsidRPr="00B236EE">
        <w:rPr>
          <w:rFonts w:ascii="Courier New" w:eastAsia="Times New Roman" w:hAnsi="Courier New" w:cs="Courier New"/>
          <w:b/>
          <w:bCs/>
          <w:color w:val="000000"/>
          <w:sz w:val="20"/>
          <w:szCs w:val="20"/>
          <w:lang w:val="en" w:eastAsia="en-US"/>
        </w:rPr>
        <w:t xml:space="preserve"> table slb</w:t>
      </w:r>
      <w:r w:rsidR="0099082F">
        <w:rPr>
          <w:rFonts w:ascii="Courier New" w:eastAsia="Times New Roman" w:hAnsi="Courier New" w:cs="Courier New"/>
          <w:b/>
          <w:bCs/>
          <w:color w:val="000000"/>
          <w:sz w:val="20"/>
          <w:szCs w:val="20"/>
          <w:lang w:val="en" w:eastAsia="en-US"/>
        </w:rPr>
        <w:t>ext</w:t>
      </w:r>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58E15563" w:rsidR="00B236EE" w:rsidRPr="000C57DE" w:rsidRDefault="00677C5F" w:rsidP="000C57DE">
      <w:pPr>
        <w:pStyle w:val="ListParagraph"/>
        <w:numPr>
          <w:ilvl w:val="0"/>
          <w:numId w:val="25"/>
        </w:numPr>
        <w:spacing w:before="0" w:line="240" w:lineRule="auto"/>
        <w:ind w:hanging="810"/>
        <w:textAlignment w:val="center"/>
        <w:rPr>
          <w:rFonts w:ascii="Calibri" w:hAnsi="Calibri" w:cs="Calibri"/>
        </w:rPr>
      </w:pPr>
      <w:r w:rsidRPr="000C57DE">
        <w:rPr>
          <w:rFonts w:ascii="Calibri" w:hAnsi="Calibri" w:cs="Calibri"/>
        </w:rPr>
        <w:t>Verify th</w:t>
      </w:r>
      <w:r w:rsidR="00B50E57" w:rsidRPr="000C57DE">
        <w:rPr>
          <w:rFonts w:ascii="Calibri" w:hAnsi="Calibri" w:cs="Calibri"/>
        </w:rPr>
        <w:t>at the commands took effect</w:t>
      </w:r>
      <w:r w:rsidR="0099082F">
        <w:rPr>
          <w:rFonts w:ascii="Calibri" w:hAnsi="Calibri" w:cs="Calibri"/>
        </w:rPr>
        <w:t xml:space="preserve">, and that the </w:t>
      </w:r>
      <w:r w:rsidR="00435AEE">
        <w:rPr>
          <w:rFonts w:ascii="Calibri" w:hAnsi="Calibri" w:cs="Calibri"/>
        </w:rPr>
        <w:t>TCP 3-way handshake is now correctly established on eth1</w:t>
      </w:r>
      <w:r w:rsidR="00B50E57" w:rsidRPr="000C57DE">
        <w:rPr>
          <w:rFonts w:ascii="Calibri" w:hAnsi="Calibri" w:cs="Calibri"/>
        </w:rPr>
        <w:t>:</w:t>
      </w:r>
    </w:p>
    <w:p w14:paraId="0482CDBB"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lab-user@nva-2:~$ ip rule list</w:t>
      </w:r>
    </w:p>
    <w:p w14:paraId="291B3303"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0:      from all lookup local</w:t>
      </w:r>
    </w:p>
    <w:p w14:paraId="1380B6C9" w14:textId="1F2A00E0"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32765:  from 10.4.3</w:t>
      </w:r>
      <w:r w:rsidR="00B50E57" w:rsidRPr="00B50E57">
        <w:rPr>
          <w:rFonts w:ascii="Courier New" w:eastAsia="Times New Roman" w:hAnsi="Courier New" w:cs="Courier New"/>
          <w:b/>
          <w:bCs/>
          <w:color w:val="000000"/>
          <w:sz w:val="20"/>
          <w:szCs w:val="20"/>
          <w:lang w:val="en" w:eastAsia="en-US"/>
        </w:rPr>
        <w:t xml:space="preserve">.101 to 168.63.129.16 lookup </w:t>
      </w:r>
      <w:r w:rsidR="00B50E57" w:rsidRPr="00B50E57">
        <w:rPr>
          <w:rFonts w:ascii="Courier New" w:eastAsia="Times New Roman" w:hAnsi="Courier New" w:cs="Courier New"/>
          <w:b/>
          <w:bCs/>
          <w:color w:val="C00000"/>
          <w:sz w:val="20"/>
          <w:szCs w:val="20"/>
          <w:lang w:val="en" w:eastAsia="en-US"/>
        </w:rPr>
        <w:t>slb</w:t>
      </w:r>
      <w:r>
        <w:rPr>
          <w:rFonts w:ascii="Courier New" w:eastAsia="Times New Roman" w:hAnsi="Courier New" w:cs="Courier New"/>
          <w:b/>
          <w:bCs/>
          <w:color w:val="C00000"/>
          <w:sz w:val="20"/>
          <w:szCs w:val="20"/>
          <w:lang w:val="en" w:eastAsia="en-US"/>
        </w:rPr>
        <w:t>ext</w:t>
      </w:r>
    </w:p>
    <w:p w14:paraId="4BF0F571"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32766:  from all lookup main</w:t>
      </w:r>
    </w:p>
    <w:p w14:paraId="1EDF744B" w14:textId="7604C145" w:rsidR="00B50E57" w:rsidRPr="00B236EE"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Cs/>
          <w:color w:val="000000"/>
          <w:sz w:val="20"/>
          <w:szCs w:val="20"/>
          <w:lang w:val="en" w:eastAsia="en-US"/>
        </w:rPr>
        <w:t>32767:  from all lookup default</w:t>
      </w:r>
    </w:p>
    <w:p w14:paraId="357901C3" w14:textId="47196204"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B324648" w14:textId="7EDF882A"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lab-user@nva-2:~$ ip route show table slb</w:t>
      </w:r>
      <w:r w:rsidR="0099082F">
        <w:rPr>
          <w:rFonts w:ascii="Courier New" w:eastAsia="Times New Roman" w:hAnsi="Courier New" w:cs="Courier New"/>
          <w:b/>
          <w:bCs/>
          <w:color w:val="000000"/>
          <w:sz w:val="20"/>
          <w:szCs w:val="20"/>
          <w:lang w:val="en" w:eastAsia="en-US"/>
        </w:rPr>
        <w:t>ext</w:t>
      </w:r>
    </w:p>
    <w:p w14:paraId="5C8B0F86" w14:textId="19695E5E"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Pr>
          <w:rFonts w:ascii="Courier New" w:eastAsia="Times New Roman" w:hAnsi="Courier New" w:cs="Courier New"/>
          <w:bCs/>
          <w:color w:val="000000"/>
          <w:sz w:val="20"/>
          <w:szCs w:val="20"/>
          <w:lang w:val="en" w:eastAsia="en-US"/>
        </w:rPr>
        <w:t>168.63.129.16 via 10.4.3</w:t>
      </w:r>
      <w:r w:rsidR="00B50E57" w:rsidRPr="00B50E57">
        <w:rPr>
          <w:rFonts w:ascii="Courier New" w:eastAsia="Times New Roman" w:hAnsi="Courier New" w:cs="Courier New"/>
          <w:bCs/>
          <w:color w:val="000000"/>
          <w:sz w:val="20"/>
          <w:szCs w:val="20"/>
          <w:lang w:val="en" w:eastAsia="en-US"/>
        </w:rPr>
        <w:t>.1 dev eth0</w:t>
      </w:r>
    </w:p>
    <w:p w14:paraId="33D20A39" w14:textId="581A9EF7"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7FE7C78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435AEE">
        <w:rPr>
          <w:rFonts w:ascii="Courier New" w:eastAsia="Times New Roman" w:hAnsi="Courier New" w:cs="Courier New"/>
          <w:b/>
          <w:bCs/>
          <w:color w:val="000000"/>
          <w:sz w:val="20"/>
          <w:szCs w:val="20"/>
          <w:lang w:val="en" w:eastAsia="en-US"/>
        </w:rPr>
        <w:t>lab-user@nva-1:~$ sudo tcpdump -i eth1 port 1139</w:t>
      </w:r>
    </w:p>
    <w:p w14:paraId="79DEF476"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tcpdump: verbose output suppressed, use -v or -vv for full protocol decode</w:t>
      </w:r>
    </w:p>
    <w:p w14:paraId="7955527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listening on eth1, link-type EN10MB (Ethernet), capture size 262144 bytes</w:t>
      </w:r>
    </w:p>
    <w:p w14:paraId="2957E4BC"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23:11:45.774301 IP 168.63.129.16.54073 &gt; 10.4.3.101.1139: Flags [</w:t>
      </w:r>
      <w:r w:rsidRPr="00435AEE">
        <w:rPr>
          <w:rFonts w:ascii="Courier New" w:eastAsia="Times New Roman" w:hAnsi="Courier New" w:cs="Courier New"/>
          <w:b/>
          <w:bCs/>
          <w:color w:val="C00000"/>
          <w:sz w:val="20"/>
          <w:szCs w:val="20"/>
          <w:lang w:val="en" w:eastAsia="en-US"/>
        </w:rPr>
        <w:t>SEW</w:t>
      </w:r>
      <w:r w:rsidRPr="00435AEE">
        <w:rPr>
          <w:rFonts w:ascii="Courier New" w:eastAsia="Times New Roman" w:hAnsi="Courier New" w:cs="Courier New"/>
          <w:bCs/>
          <w:color w:val="000000"/>
          <w:sz w:val="20"/>
          <w:szCs w:val="20"/>
          <w:lang w:val="en" w:eastAsia="en-US"/>
        </w:rPr>
        <w:t>], seq 3604073494, win 8192, options [mss 1440,nop,wscale 8,nop,nop,sackOK], length 0</w:t>
      </w:r>
    </w:p>
    <w:p w14:paraId="2BEEBD4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lastRenderedPageBreak/>
        <w:t>23:11:45.774333 IP 10.4.3.101.1139 &gt; 168.63.129.16.54073: Flags [</w:t>
      </w:r>
      <w:r w:rsidRPr="00435AEE">
        <w:rPr>
          <w:rFonts w:ascii="Courier New" w:eastAsia="Times New Roman" w:hAnsi="Courier New" w:cs="Courier New"/>
          <w:b/>
          <w:bCs/>
          <w:color w:val="C00000"/>
          <w:sz w:val="20"/>
          <w:szCs w:val="20"/>
          <w:lang w:val="en" w:eastAsia="en-US"/>
        </w:rPr>
        <w:t>S.</w:t>
      </w:r>
      <w:r w:rsidRPr="00435AEE">
        <w:rPr>
          <w:rFonts w:ascii="Courier New" w:eastAsia="Times New Roman" w:hAnsi="Courier New" w:cs="Courier New"/>
          <w:bCs/>
          <w:color w:val="000000"/>
          <w:sz w:val="20"/>
          <w:szCs w:val="20"/>
          <w:lang w:val="en" w:eastAsia="en-US"/>
        </w:rPr>
        <w:t>], seq 2611260758, ack 3604073495, win 29200, options [mss 1460,nop,nop,sackOK,nop,wscale 7], length 0</w:t>
      </w:r>
    </w:p>
    <w:p w14:paraId="00E0942E"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23:11:45.774488 IP 168.63.129.16.54073 &gt; 10.4.3.101.1139: Flags [</w:t>
      </w:r>
      <w:r w:rsidRPr="00435AEE">
        <w:rPr>
          <w:rFonts w:ascii="Courier New" w:eastAsia="Times New Roman" w:hAnsi="Courier New" w:cs="Courier New"/>
          <w:b/>
          <w:bCs/>
          <w:color w:val="C00000"/>
          <w:sz w:val="20"/>
          <w:szCs w:val="20"/>
          <w:lang w:val="en" w:eastAsia="en-US"/>
        </w:rPr>
        <w:t>.</w:t>
      </w:r>
      <w:r w:rsidRPr="00435AEE">
        <w:rPr>
          <w:rFonts w:ascii="Courier New" w:eastAsia="Times New Roman" w:hAnsi="Courier New" w:cs="Courier New"/>
          <w:bCs/>
          <w:color w:val="000000"/>
          <w:sz w:val="20"/>
          <w:szCs w:val="20"/>
          <w:lang w:val="en" w:eastAsia="en-US"/>
        </w:rPr>
        <w:t>], ack 1, win 513, length 0</w:t>
      </w:r>
    </w:p>
    <w:p w14:paraId="42A16973"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23:11:46.086572 IP 168.63.129.16.53650 &gt; 10.4.3.101.1139: Flags [F.], seq 0, ack 1, win 64240, length 0</w:t>
      </w:r>
    </w:p>
    <w:p w14:paraId="115D0A7F" w14:textId="45573838" w:rsidR="00B50E57"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23:11:46.695967 IP 168.63.129.16.53650 &gt; 10.4.3.101.1139: Flags [F.], seq 0, ack 1, win 64240, length 0</w:t>
      </w:r>
    </w:p>
    <w:p w14:paraId="10515FD2" w14:textId="6D235F80"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113A26C" w14:textId="62AE7386" w:rsidR="00435AEE" w:rsidRPr="00435AEE" w:rsidRDefault="00435AE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Don’t forget to run the previous procedure (from step 6) in nva-2 too</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626BDBB7" w:rsidR="002D5F3C" w:rsidRDefault="000C57D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One missing piece is the NAT configuration at both firewalls: traffic will arrive from the external load balancer addressed to the VIP assigned to the load balancer, since we configured Direct Server Return (also known as floating IP). Now we need to NAT that address to the VM where we want to send this traffic to, in both firewalls:</w:t>
      </w:r>
    </w:p>
    <w:p w14:paraId="54644873" w14:textId="77777777" w:rsidR="00435AEE" w:rsidRPr="00435AEE" w:rsidRDefault="00435AEE" w:rsidP="00435AEE">
      <w:pPr>
        <w:pStyle w:val="ListParagraph"/>
        <w:rPr>
          <w:rFonts w:ascii="Calibri" w:hAnsi="Calibri" w:cs="Calibri"/>
        </w:rPr>
      </w:pPr>
    </w:p>
    <w:p w14:paraId="5ED8D5B1" w14:textId="77777777" w:rsidR="00435AEE" w:rsidRPr="00435AEE" w:rsidRDefault="00435AEE" w:rsidP="00435AEE">
      <w:pPr>
        <w:spacing w:before="0" w:line="240" w:lineRule="auto"/>
        <w:textAlignment w:val="center"/>
        <w:rPr>
          <w:rFonts w:ascii="Calibri" w:hAnsi="Calibri" w:cs="Calibri"/>
        </w:rPr>
      </w:pPr>
    </w:p>
    <w:p w14:paraId="49952119" w14:textId="040A1E26"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nva-1</w:t>
      </w:r>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iptables -t nat -A PREROUTING -p tcp -d 52.174.29.152 --dport 1022 -j DNAT --to-destination 10.3.1.4:22</w:t>
      </w:r>
    </w:p>
    <w:p w14:paraId="08915BAF" w14:textId="77777777"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134D1CA7" w14:textId="13F73710"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nva-2</w:t>
      </w:r>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iptables -t nat -A PREROUTING -p tcp -d 52.174.29.152 --dport 1022 -j DNAT --to-destination 10.3.1.4:22</w:t>
      </w:r>
    </w:p>
    <w:p w14:paraId="5E79669A" w14:textId="06556B99"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5B93777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lab-user@nva-2:~$ sudo iptables -vL -t nat</w:t>
      </w:r>
    </w:p>
    <w:p w14:paraId="435C38D9"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PREROUTING (policy ACCEPT 114 packets, 6118 bytes)</w:t>
      </w:r>
    </w:p>
    <w:p w14:paraId="43FDC462" w14:textId="21635912"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out </w:t>
      </w:r>
      <w:r>
        <w:rPr>
          <w:rFonts w:ascii="Courier New" w:eastAsia="Times New Roman" w:hAnsi="Courier New" w:cs="Courier New"/>
          <w:bCs/>
          <w:color w:val="000000"/>
          <w:sz w:val="20"/>
          <w:szCs w:val="20"/>
          <w:lang w:eastAsia="en-US"/>
        </w:rPr>
        <w:t xml:space="preserve">    source        </w:t>
      </w:r>
      <w:r w:rsidRPr="00435AEE">
        <w:rPr>
          <w:rFonts w:ascii="Courier New" w:eastAsia="Times New Roman" w:hAnsi="Courier New" w:cs="Courier New"/>
          <w:bCs/>
          <w:color w:val="000000"/>
          <w:sz w:val="20"/>
          <w:szCs w:val="20"/>
          <w:lang w:eastAsia="en-US"/>
        </w:rPr>
        <w:t>destination</w:t>
      </w:r>
    </w:p>
    <w:p w14:paraId="7963BE7D" w14:textId="5053551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 xml:space="preserve">    0     0 DNAT       tcp  --  any </w:t>
      </w:r>
      <w:r>
        <w:rPr>
          <w:rFonts w:ascii="Courier New" w:eastAsia="Times New Roman" w:hAnsi="Courier New" w:cs="Courier New"/>
          <w:b/>
          <w:bCs/>
          <w:color w:val="000000"/>
          <w:sz w:val="20"/>
          <w:szCs w:val="20"/>
          <w:lang w:eastAsia="en-US"/>
        </w:rPr>
        <w:t xml:space="preserve">   any     anywhere      </w:t>
      </w:r>
      <w:r w:rsidRPr="00435AEE">
        <w:rPr>
          <w:rFonts w:ascii="Courier New" w:eastAsia="Times New Roman" w:hAnsi="Courier New" w:cs="Courier New"/>
          <w:b/>
          <w:bCs/>
          <w:color w:val="000000"/>
          <w:sz w:val="20"/>
          <w:szCs w:val="20"/>
          <w:lang w:eastAsia="en-US"/>
        </w:rPr>
        <w:t>52.232.73.234        tcp dpt:ssh to:10.3.1.4:22</w:t>
      </w:r>
    </w:p>
    <w:p w14:paraId="028FA7EB"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C298210"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INPUT (policy ACCEPT 39 packets, 1967 bytes)</w:t>
      </w:r>
    </w:p>
    <w:p w14:paraId="3F6F99A6" w14:textId="0BA396E3"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out     sour</w:t>
      </w:r>
      <w:r>
        <w:rPr>
          <w:rFonts w:ascii="Courier New" w:eastAsia="Times New Roman" w:hAnsi="Courier New" w:cs="Courier New"/>
          <w:bCs/>
          <w:color w:val="000000"/>
          <w:sz w:val="20"/>
          <w:szCs w:val="20"/>
          <w:lang w:eastAsia="en-US"/>
        </w:rPr>
        <w:t xml:space="preserve">ce        </w:t>
      </w:r>
      <w:r w:rsidRPr="00435AEE">
        <w:rPr>
          <w:rFonts w:ascii="Courier New" w:eastAsia="Times New Roman" w:hAnsi="Courier New" w:cs="Courier New"/>
          <w:bCs/>
          <w:color w:val="000000"/>
          <w:sz w:val="20"/>
          <w:szCs w:val="20"/>
          <w:lang w:eastAsia="en-US"/>
        </w:rPr>
        <w:t>destination</w:t>
      </w:r>
    </w:p>
    <w:p w14:paraId="37664D1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6AA9739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OUTPUT (policy ACCEPT 59 packets, 3831 bytes)</w:t>
      </w:r>
    </w:p>
    <w:p w14:paraId="01C4D6E1" w14:textId="1BFC596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435AEE">
        <w:rPr>
          <w:rFonts w:ascii="Courier New" w:eastAsia="Times New Roman" w:hAnsi="Courier New" w:cs="Courier New"/>
          <w:bCs/>
          <w:color w:val="000000"/>
          <w:sz w:val="20"/>
          <w:szCs w:val="20"/>
          <w:lang w:eastAsia="en-US"/>
        </w:rPr>
        <w:t>destination</w:t>
      </w:r>
    </w:p>
    <w:p w14:paraId="777439D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0DC17F2"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POSTROUTING (policy ACCEPT 0 packets, 0 bytes)</w:t>
      </w:r>
    </w:p>
    <w:p w14:paraId="568F6EDD" w14:textId="4105BE0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w:t>
      </w:r>
      <w:r>
        <w:rPr>
          <w:rFonts w:ascii="Courier New" w:eastAsia="Times New Roman" w:hAnsi="Courier New" w:cs="Courier New"/>
          <w:bCs/>
          <w:color w:val="000000"/>
          <w:sz w:val="20"/>
          <w:szCs w:val="20"/>
          <w:lang w:eastAsia="en-US"/>
        </w:rPr>
        <w:t xml:space="preserve">ut     source        </w:t>
      </w:r>
      <w:r w:rsidRPr="00435AEE">
        <w:rPr>
          <w:rFonts w:ascii="Courier New" w:eastAsia="Times New Roman" w:hAnsi="Courier New" w:cs="Courier New"/>
          <w:bCs/>
          <w:color w:val="000000"/>
          <w:sz w:val="20"/>
          <w:szCs w:val="20"/>
          <w:lang w:eastAsia="en-US"/>
        </w:rPr>
        <w:t>destination</w:t>
      </w:r>
    </w:p>
    <w:p w14:paraId="579CE6DB" w14:textId="158CF6E0"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1193 81052 MASQUERADE  all  --  any </w:t>
      </w:r>
      <w:r>
        <w:rPr>
          <w:rFonts w:ascii="Courier New" w:eastAsia="Times New Roman" w:hAnsi="Courier New" w:cs="Courier New"/>
          <w:bCs/>
          <w:color w:val="000000"/>
          <w:sz w:val="20"/>
          <w:szCs w:val="20"/>
          <w:lang w:eastAsia="en-US"/>
        </w:rPr>
        <w:t xml:space="preserve">   eth0    anywhere      </w:t>
      </w:r>
      <w:r w:rsidRPr="00435AEE">
        <w:rPr>
          <w:rFonts w:ascii="Courier New" w:eastAsia="Times New Roman" w:hAnsi="Courier New" w:cs="Courier New"/>
          <w:bCs/>
          <w:color w:val="000000"/>
          <w:sz w:val="20"/>
          <w:szCs w:val="20"/>
          <w:lang w:eastAsia="en-US"/>
        </w:rPr>
        <w:t>anywhere</w:t>
      </w:r>
    </w:p>
    <w:p w14:paraId="160D7CD7" w14:textId="0A7D80AB"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1574 95368 MASQUERADE  all  --  any </w:t>
      </w:r>
      <w:r>
        <w:rPr>
          <w:rFonts w:ascii="Courier New" w:eastAsia="Times New Roman" w:hAnsi="Courier New" w:cs="Courier New"/>
          <w:bCs/>
          <w:color w:val="000000"/>
          <w:sz w:val="20"/>
          <w:szCs w:val="20"/>
          <w:lang w:eastAsia="en-US"/>
        </w:rPr>
        <w:t xml:space="preserve">   eth1    anywhere      </w:t>
      </w:r>
      <w:r w:rsidRPr="00435AEE">
        <w:rPr>
          <w:rFonts w:ascii="Courier New" w:eastAsia="Times New Roman" w:hAnsi="Courier New" w:cs="Courier New"/>
          <w:bCs/>
          <w:color w:val="000000"/>
          <w:sz w:val="20"/>
          <w:szCs w:val="20"/>
          <w:lang w:eastAsia="en-US"/>
        </w:rPr>
        <w:t>anywhere</w:t>
      </w:r>
    </w:p>
    <w:p w14:paraId="73D8E03B" w14:textId="77777777" w:rsidR="00435AEE" w:rsidRPr="00435AEE" w:rsidRDefault="00435AEE" w:rsidP="00435AEE">
      <w:pPr>
        <w:spacing w:before="0" w:line="240" w:lineRule="auto"/>
        <w:textAlignment w:val="center"/>
        <w:rPr>
          <w:rFonts w:ascii="Calibri" w:hAnsi="Calibri" w:cs="Calibri"/>
        </w:rPr>
      </w:pPr>
    </w:p>
    <w:p w14:paraId="6FEBB90C" w14:textId="7778FB8F" w:rsidR="002D5F3C" w:rsidRDefault="002D5F3C"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 xml:space="preserve">Now we </w:t>
      </w:r>
      <w:r w:rsidR="0013186E">
        <w:rPr>
          <w:rFonts w:ascii="Calibri" w:hAnsi="Calibri" w:cs="Calibri"/>
        </w:rPr>
        <w:t>should be able to</w:t>
      </w:r>
      <w:r w:rsidRPr="00435AEE">
        <w:rPr>
          <w:rFonts w:ascii="Calibri" w:hAnsi="Calibri" w:cs="Calibri"/>
        </w:rPr>
        <w:t xml:space="preserve"> connect to the VM from </w:t>
      </w:r>
      <w:r w:rsidR="000C57DE" w:rsidRPr="00435AEE">
        <w:rPr>
          <w:rFonts w:ascii="Calibri" w:hAnsi="Calibri" w:cs="Calibri"/>
        </w:rPr>
        <w:t>the public Internet</w:t>
      </w:r>
      <w:r w:rsidRPr="00435AEE">
        <w:rPr>
          <w:rFonts w:ascii="Calibri" w:hAnsi="Calibri" w:cs="Calibri"/>
        </w:rPr>
        <w:t>:</w:t>
      </w:r>
    </w:p>
    <w:p w14:paraId="61C4BB64" w14:textId="77777777" w:rsidR="00804A89" w:rsidRDefault="00804A89" w:rsidP="00435AEE">
      <w:pPr>
        <w:spacing w:before="0" w:line="240" w:lineRule="auto"/>
        <w:textAlignment w:val="center"/>
        <w:rPr>
          <w:rFonts w:ascii="Calibri" w:hAnsi="Calibri" w:cs="Calibri"/>
        </w:rPr>
      </w:pPr>
    </w:p>
    <w:p w14:paraId="543D95CC" w14:textId="43098BDB"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D5F3C">
        <w:rPr>
          <w:rFonts w:ascii="Courier New" w:eastAsia="Times New Roman" w:hAnsi="Courier New" w:cs="Courier New"/>
          <w:b/>
          <w:bCs/>
          <w:color w:val="000000"/>
          <w:sz w:val="20"/>
          <w:szCs w:val="20"/>
          <w:lang w:eastAsia="en-US"/>
        </w:rPr>
        <w:t>ssh lab-user@</w:t>
      </w:r>
      <w:r w:rsidR="004A1C86" w:rsidRPr="004A1C86">
        <w:rPr>
          <w:rFonts w:ascii="Courier New" w:eastAsia="Times New Roman" w:hAnsi="Courier New" w:cs="Courier New"/>
          <w:b/>
          <w:bCs/>
          <w:color w:val="7030A0"/>
          <w:sz w:val="20"/>
          <w:szCs w:val="20"/>
          <w:lang w:eastAsia="en-US"/>
        </w:rPr>
        <w:t>3.3.3.3</w:t>
      </w:r>
    </w:p>
    <w:p w14:paraId="59A88E25" w14:textId="5E76F3A1"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The authenticity of host '[</w:t>
      </w:r>
      <w:r w:rsidR="004A1C86">
        <w:rPr>
          <w:rFonts w:ascii="Courier New" w:eastAsia="Times New Roman" w:hAnsi="Courier New" w:cs="Courier New"/>
          <w:bCs/>
          <w:color w:val="000000"/>
          <w:sz w:val="20"/>
          <w:szCs w:val="20"/>
          <w:lang w:eastAsia="en-US"/>
        </w:rPr>
        <w:t>3.3.3.3</w:t>
      </w:r>
      <w:r w:rsidRPr="002D5F3C">
        <w:rPr>
          <w:rFonts w:ascii="Courier New" w:eastAsia="Times New Roman" w:hAnsi="Courier New" w:cs="Courier New"/>
          <w:bCs/>
          <w:color w:val="000000"/>
          <w:sz w:val="20"/>
          <w:szCs w:val="20"/>
          <w:lang w:eastAsia="en-US"/>
        </w:rPr>
        <w:t>]:1022 ([</w:t>
      </w:r>
      <w:r w:rsidR="004A1C86">
        <w:rPr>
          <w:rFonts w:ascii="Courier New" w:eastAsia="Times New Roman" w:hAnsi="Courier New" w:cs="Courier New"/>
          <w:bCs/>
          <w:color w:val="000000"/>
          <w:sz w:val="20"/>
          <w:szCs w:val="20"/>
          <w:lang w:eastAsia="en-US"/>
        </w:rPr>
        <w:t>3.3.3.3</w:t>
      </w:r>
      <w:r w:rsidRPr="002D5F3C">
        <w:rPr>
          <w:rFonts w:ascii="Courier New" w:eastAsia="Times New Roman" w:hAnsi="Courier New" w:cs="Courier New"/>
          <w:bCs/>
          <w:color w:val="000000"/>
          <w:sz w:val="20"/>
          <w:szCs w:val="20"/>
          <w:lang w:eastAsia="en-US"/>
        </w:rPr>
        <w:t>]:1022)' can't be established.</w:t>
      </w:r>
    </w:p>
    <w:p w14:paraId="326215E2"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ECDSA key fingerprint is 74:1f:d0:f9:fc:6a:0c:bc:d7:ee:d7:96:90:fd:79:b0.</w:t>
      </w:r>
    </w:p>
    <w:p w14:paraId="77EE3CEA"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Are you sure you want to continue connecting (yes/no)? yes</w:t>
      </w:r>
    </w:p>
    <w:p w14:paraId="09A3D798"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Warning: Permanently added '[52.174.188.207]:1022' (ECDSA) to the list of known hosts.</w:t>
      </w:r>
    </w:p>
    <w:p w14:paraId="6D929BF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lab-user@52.174.188.207's password:</w:t>
      </w:r>
    </w:p>
    <w:p w14:paraId="2C771479"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Welcome to Ubuntu 16.04.1 LTS (GNU/Linux 4.4.0-47-generic x86_64)</w:t>
      </w:r>
    </w:p>
    <w:p w14:paraId="7F33E69A" w14:textId="4294F4BF"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374728CE" w14:textId="0522A274" w:rsidR="00D82602"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lab-user@myVnet3vm:~$</w:t>
      </w:r>
    </w:p>
    <w:p w14:paraId="3822069C" w14:textId="77777777" w:rsidR="00D82602" w:rsidRDefault="00D82602" w:rsidP="00D82602">
      <w:pPr>
        <w:spacing w:before="0"/>
      </w:pPr>
    </w:p>
    <w:p w14:paraId="01E82001" w14:textId="3B05A957" w:rsidR="00B236EE" w:rsidRPr="004A1C86" w:rsidRDefault="004A1C86" w:rsidP="00D82602">
      <w:pPr>
        <w:spacing w:before="0"/>
        <w:rPr>
          <w:i/>
        </w:rPr>
      </w:pPr>
      <w:r w:rsidRPr="004A1C86">
        <w:rPr>
          <w:b/>
          <w:i/>
        </w:rPr>
        <w:t>Note</w:t>
      </w:r>
      <w:r w:rsidRPr="004A1C86">
        <w:rPr>
          <w:i/>
        </w:rPr>
        <w:t xml:space="preserve">: please make sure to replace </w:t>
      </w:r>
      <w:r w:rsidRPr="004A1C86">
        <w:rPr>
          <w:b/>
          <w:i/>
          <w:color w:val="7030A0"/>
        </w:rPr>
        <w:t>3.3.3.3</w:t>
      </w:r>
      <w:r w:rsidRPr="004A1C86">
        <w:rPr>
          <w:i/>
        </w:rPr>
        <w:t xml:space="preserve"> with the actual public IP address of your VM</w:t>
      </w:r>
      <w:r w:rsidR="001624BD" w:rsidRPr="004A1C86">
        <w:rPr>
          <w:i/>
        </w:rPr>
        <w:t xml:space="preserve"> </w:t>
      </w:r>
    </w:p>
    <w:p w14:paraId="303AD958" w14:textId="77777777" w:rsidR="004A1C86" w:rsidRDefault="004A1C86" w:rsidP="00D82602">
      <w:pPr>
        <w:spacing w:before="0"/>
      </w:pPr>
    </w:p>
    <w:p w14:paraId="7920A283" w14:textId="77777777" w:rsidR="007517A6" w:rsidRDefault="007517A6" w:rsidP="007517A6">
      <w:pPr>
        <w:spacing w:before="0" w:line="240" w:lineRule="auto"/>
        <w:textAlignment w:val="center"/>
      </w:pPr>
    </w:p>
    <w:p w14:paraId="740777D1" w14:textId="77777777" w:rsidR="007517A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5D8C936C" w14:textId="77777777" w:rsidR="007517A6" w:rsidRPr="00EE6B4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1984C0E5" w14:textId="21EAAD75" w:rsidR="007517A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For traffic incoming from the public Internet, you need to add an extra level of external load balancer. Having multiple load balancers managing traffic to the same set of firewalls can be problematic, specially if the firewalls have multiple interfaces, since health check probes could be inadvertently sent the wrong way, which would break the setup.</w:t>
      </w:r>
    </w:p>
    <w:p w14:paraId="60BF799F" w14:textId="555EABEC" w:rsidR="007517A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2BF66F27" w14:textId="7C695931" w:rsidR="007517A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One possibility to avoid such complexity (that we did not explore in this particular lab) would be using single-NIC firewalls, also known as "firewall-on-a-stick", as opposed to having separate external and internal interfaces.</w:t>
      </w:r>
    </w:p>
    <w:p w14:paraId="181F832B" w14:textId="77777777" w:rsidR="007517A6" w:rsidRPr="00EE6B46" w:rsidRDefault="007517A6" w:rsidP="007517A6">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2D1D5779" w14:textId="77777777" w:rsidR="007517A6" w:rsidRPr="00B37FEF" w:rsidRDefault="007517A6" w:rsidP="007517A6">
      <w:pPr>
        <w:spacing w:before="0" w:line="240" w:lineRule="auto"/>
        <w:textAlignment w:val="center"/>
        <w:rPr>
          <w:rFonts w:ascii="Calibri" w:hAnsi="Calibri" w:cs="Calibri"/>
        </w:rPr>
      </w:pPr>
    </w:p>
    <w:p w14:paraId="0C24AD1B" w14:textId="77777777" w:rsidR="007517A6" w:rsidRDefault="007517A6" w:rsidP="00D82602">
      <w:pPr>
        <w:spacing w:before="0"/>
      </w:pPr>
    </w:p>
    <w:p w14:paraId="02359C72" w14:textId="77777777" w:rsidR="00B236EE" w:rsidRDefault="00B236EE">
      <w:r>
        <w:br w:type="page"/>
      </w:r>
    </w:p>
    <w:p w14:paraId="5D504680" w14:textId="2173ADF9" w:rsidR="00B236EE" w:rsidRPr="00122300" w:rsidRDefault="000A00A9" w:rsidP="00B236EE">
      <w:pPr>
        <w:pStyle w:val="Heading1"/>
        <w:tabs>
          <w:tab w:val="left" w:pos="5318"/>
        </w:tabs>
      </w:pPr>
      <w:bookmarkStart w:id="9" w:name="_Toc484908704"/>
      <w:r>
        <w:lastRenderedPageBreak/>
        <w:t>Lab 7</w:t>
      </w:r>
      <w:r w:rsidR="00B236EE">
        <w:t>: Advanced HTTP-based probes</w:t>
      </w:r>
      <w:bookmarkEnd w:id="9"/>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call for an HTTP URL that will return different HTTP codes, after verifying that all connectivity for the specific NVA is OK. We will use PHP for this, and a script that pings a series of IP addresses or DNS names, both in the Vnet and the public Internet (to verify internal and external connectivity). See the file "index.php" in this repository for more details.</w:t>
      </w:r>
    </w:p>
    <w:p w14:paraId="2021BE67" w14:textId="77777777" w:rsidR="002D5F3C" w:rsidRDefault="002D5F3C" w:rsidP="00D82602">
      <w:pPr>
        <w:spacing w:before="0"/>
        <w:rPr>
          <w:rFonts w:ascii="Calibri" w:hAnsi="Calibri" w:cs="Calibri"/>
        </w:rPr>
      </w:pPr>
    </w:p>
    <w:p w14:paraId="131E8EA9" w14:textId="77777777" w:rsidR="00804A89" w:rsidRDefault="002D5F3C" w:rsidP="009B16E8">
      <w:pPr>
        <w:pStyle w:val="ListParagraph"/>
        <w:numPr>
          <w:ilvl w:val="0"/>
          <w:numId w:val="26"/>
        </w:numPr>
        <w:spacing w:before="0" w:line="240" w:lineRule="auto"/>
        <w:ind w:hanging="810"/>
        <w:textAlignment w:val="center"/>
        <w:rPr>
          <w:rFonts w:ascii="Calibri" w:hAnsi="Calibri" w:cs="Calibri"/>
        </w:rPr>
      </w:pPr>
      <w:r w:rsidRPr="009B16E8">
        <w:rPr>
          <w:rFonts w:ascii="Calibri" w:hAnsi="Calibri" w:cs="Calibri"/>
        </w:rPr>
        <w:t>We need to change the probe from TCP-based to HTTP-based</w:t>
      </w:r>
      <w:r w:rsidR="009B16E8" w:rsidRPr="009B16E8">
        <w:rPr>
          <w:rFonts w:ascii="Calibri" w:hAnsi="Calibri" w:cs="Calibri"/>
        </w:rPr>
        <w:t>, for example, in the internal LB (you can do it in the external one too)</w:t>
      </w:r>
      <w:r w:rsidRPr="009B16E8">
        <w:rPr>
          <w:rFonts w:ascii="Calibri" w:hAnsi="Calibri" w:cs="Calibri"/>
        </w:rPr>
        <w:t>:</w:t>
      </w:r>
    </w:p>
    <w:p w14:paraId="104B33BE" w14:textId="1E7895FB" w:rsidR="002D5F3C" w:rsidRPr="00554F24" w:rsidRDefault="009B16E8"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B16E8">
        <w:rPr>
          <w:rFonts w:ascii="Courier New" w:eastAsia="Times New Roman" w:hAnsi="Courier New" w:cs="Courier New"/>
          <w:b/>
          <w:bCs/>
          <w:color w:val="000000"/>
          <w:sz w:val="20"/>
          <w:szCs w:val="20"/>
          <w:lang w:eastAsia="en-US"/>
        </w:rPr>
        <w:t>az network lb probe update -n myProbe --lb-name nva-slb-int --protocol Http --path "/" --port 80</w:t>
      </w:r>
    </w:p>
    <w:p w14:paraId="27CFD0E0" w14:textId="7261F30B"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994A47B" w14:textId="3E4D6244" w:rsidR="00EB36C0" w:rsidRPr="00EB36C0" w:rsidRDefault="00EB36C0" w:rsidP="00EB36C0">
      <w:pPr>
        <w:pStyle w:val="ListParagraph"/>
        <w:numPr>
          <w:ilvl w:val="0"/>
          <w:numId w:val="26"/>
        </w:numPr>
        <w:spacing w:before="0" w:line="240" w:lineRule="auto"/>
        <w:ind w:hanging="810"/>
        <w:textAlignment w:val="center"/>
        <w:rPr>
          <w:rFonts w:ascii="Calibri" w:hAnsi="Calibri" w:cs="Calibri"/>
        </w:rPr>
      </w:pPr>
      <w:r w:rsidRPr="00EB36C0">
        <w:rPr>
          <w:rFonts w:ascii="Calibri" w:hAnsi="Calibri" w:cs="Calibri"/>
        </w:rPr>
        <w:t>Verify the logic of the "/var/www/html/index.php" file in each NVA VM. As you can see, it returns the HTTP code 200 only if a list of IP addresses or DNS names is reachable. You can query this from any VM:</w:t>
      </w:r>
    </w:p>
    <w:p w14:paraId="1261DBF5" w14:textId="5D036513"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lab-user@myVnet1vm:~$ curl -i 10.4.2.101</w:t>
      </w:r>
    </w:p>
    <w:p w14:paraId="4F40046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HTTP/1.1 </w:t>
      </w:r>
      <w:r w:rsidRPr="00EB36C0">
        <w:rPr>
          <w:rFonts w:ascii="Courier New" w:eastAsia="Times New Roman" w:hAnsi="Courier New" w:cs="Courier New"/>
          <w:b/>
          <w:bCs/>
          <w:color w:val="C00000"/>
          <w:sz w:val="20"/>
          <w:szCs w:val="20"/>
          <w:lang w:eastAsia="en-US"/>
        </w:rPr>
        <w:t>200</w:t>
      </w:r>
      <w:r w:rsidRPr="00EB36C0">
        <w:rPr>
          <w:rFonts w:ascii="Courier New" w:eastAsia="Times New Roman" w:hAnsi="Courier New" w:cs="Courier New"/>
          <w:bCs/>
          <w:color w:val="000000"/>
          <w:sz w:val="20"/>
          <w:szCs w:val="20"/>
          <w:lang w:eastAsia="en-US"/>
        </w:rPr>
        <w:t xml:space="preserve"> OK</w:t>
      </w:r>
    </w:p>
    <w:p w14:paraId="65F662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Date: Tue, 28 Mar 2017 00:08:47 GMT</w:t>
      </w:r>
    </w:p>
    <w:p w14:paraId="382CA1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Server: Apache/2.4.18 (Ubuntu)</w:t>
      </w:r>
    </w:p>
    <w:p w14:paraId="233BF0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Vary: Accept-Encoding</w:t>
      </w:r>
    </w:p>
    <w:p w14:paraId="4D8A4CF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Content-Length: 236</w:t>
      </w:r>
    </w:p>
    <w:p w14:paraId="4DB868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Content-Type: text/html; charset=UTF-8</w:t>
      </w:r>
    </w:p>
    <w:p w14:paraId="3682EB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79D384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58481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075FCB2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0101223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2389337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1879C7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2A8A76D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1CFD93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4707289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78ABF12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 target hosts seem to be reachable</w:t>
      </w:r>
    </w:p>
    <w:p w14:paraId="774E708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A8CDD8A" w14:textId="173EE5E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28F7A57"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43D00E8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lab-user@nva-1:~$ more /var/www/html/index.php</w:t>
      </w:r>
    </w:p>
    <w:p w14:paraId="1FCAB17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lastRenderedPageBreak/>
        <w:t>&lt;html&gt;</w:t>
      </w:r>
    </w:p>
    <w:p w14:paraId="3E06898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1BD5F5F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7A494E2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694931E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380D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6669CD9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040103B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35F8E9A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2928D23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&lt;?php</w:t>
      </w:r>
    </w:p>
    <w:p w14:paraId="1E1619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$hosts = array </w:t>
      </w:r>
      <w:r w:rsidRPr="00EB36C0">
        <w:rPr>
          <w:rFonts w:ascii="Courier New" w:eastAsia="Times New Roman" w:hAnsi="Courier New" w:cs="Courier New"/>
          <w:b/>
          <w:bCs/>
          <w:color w:val="000000"/>
          <w:sz w:val="20"/>
          <w:szCs w:val="20"/>
          <w:lang w:eastAsia="en-US"/>
        </w:rPr>
        <w:t>("bing.com", "10.1.1.4")</w:t>
      </w:r>
      <w:r w:rsidRPr="00EB36C0">
        <w:rPr>
          <w:rFonts w:ascii="Courier New" w:eastAsia="Times New Roman" w:hAnsi="Courier New" w:cs="Courier New"/>
          <w:bCs/>
          <w:color w:val="000000"/>
          <w:sz w:val="20"/>
          <w:szCs w:val="20"/>
          <w:lang w:eastAsia="en-US"/>
        </w:rPr>
        <w:t>;</w:t>
      </w:r>
    </w:p>
    <w:p w14:paraId="50DBE9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true;</w:t>
      </w:r>
    </w:p>
    <w:p w14:paraId="1FAC36C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foreach ($hosts as $host) {</w:t>
      </w:r>
    </w:p>
    <w:p w14:paraId="2CBE15A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$result = exec ("ping -c 1 -W 1 " . $host . " 2&gt;&amp;1 | grep received");</w:t>
      </w:r>
    </w:p>
    <w:p w14:paraId="1352A68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$pos = strpos ($result, "1 received");</w:t>
      </w:r>
    </w:p>
    <w:p w14:paraId="64CC501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($pos === false) {</w:t>
      </w:r>
    </w:p>
    <w:p w14:paraId="0D29F05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false;</w:t>
      </w:r>
    </w:p>
    <w:p w14:paraId="1CF59C2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break;</w:t>
      </w:r>
    </w:p>
    <w:p w14:paraId="15749BF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35907972"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028FEA0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($allReachable === false) {</w:t>
      </w:r>
    </w:p>
    <w:p w14:paraId="6611B95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not work</w:t>
      </w:r>
    </w:p>
    <w:p w14:paraId="50FF9A7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(299)</w:t>
      </w:r>
      <w:r w:rsidRPr="00EB36C0">
        <w:rPr>
          <w:rFonts w:ascii="Courier New" w:eastAsia="Times New Roman" w:hAnsi="Courier New" w:cs="Courier New"/>
          <w:bCs/>
          <w:color w:val="000000"/>
          <w:sz w:val="20"/>
          <w:szCs w:val="20"/>
          <w:lang w:eastAsia="en-US"/>
        </w:rPr>
        <w:t>;</w:t>
      </w:r>
    </w:p>
    <w:p w14:paraId="78D6AF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("The target hosts do not seem to be all reachable (" . $host . ")\n");</w:t>
      </w:r>
    </w:p>
    <w:p w14:paraId="5F170E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else {</w:t>
      </w:r>
    </w:p>
    <w:p w14:paraId="12931D7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work</w:t>
      </w:r>
    </w:p>
    <w:p w14:paraId="30DEFC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(200);</w:t>
      </w:r>
    </w:p>
    <w:p w14:paraId="758DA8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("All target hosts seem to be reachable\n");</w:t>
      </w:r>
    </w:p>
    <w:p w14:paraId="5698D4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401227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?&gt;</w:t>
      </w:r>
    </w:p>
    <w:p w14:paraId="138E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4A469D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155532AD" w14:textId="120BF72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lab-user@nva-1:~$</w:t>
      </w:r>
    </w:p>
    <w:p w14:paraId="00EBB81F" w14:textId="202B3055"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33E9E05B" w14:textId="03E48501" w:rsidR="00EB36C0" w:rsidRDefault="00EB36C0"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the probe for the internal load balancer will fail even if the internal interface is up, but for some reason the NVA cannot connect to the Internet, therefore enhancing the reliability of the solution.</w:t>
      </w:r>
    </w:p>
    <w:p w14:paraId="50CCAA22" w14:textId="77777777" w:rsidR="00A7272D" w:rsidRDefault="00A7272D" w:rsidP="00A7272D">
      <w:pPr>
        <w:spacing w:before="0" w:line="240" w:lineRule="auto"/>
        <w:textAlignment w:val="center"/>
      </w:pPr>
    </w:p>
    <w:p w14:paraId="56A7B982" w14:textId="77777777" w:rsidR="00A7272D"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7B84A44A" w14:textId="77777777" w:rsidR="00A7272D" w:rsidRPr="00EE6B46"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2A9F9296" w14:textId="77809919" w:rsidR="00A7272D"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Advanced HTTP probes can be used to verify additional information, so that firewalls are taken out of rotation whenever complex failure scenarios occur, such as the failure of an interface other than the one the probe was sent to, or a certain process not being running in the system (to detect if the firewall daemon is still running).</w:t>
      </w:r>
    </w:p>
    <w:p w14:paraId="09918F4A" w14:textId="77777777" w:rsidR="00A7272D" w:rsidRPr="00EE6B46"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46C746F4" w14:textId="77777777" w:rsidR="00A7272D" w:rsidRPr="00B37FEF" w:rsidRDefault="00A7272D" w:rsidP="00A7272D">
      <w:pPr>
        <w:spacing w:before="0" w:line="240" w:lineRule="auto"/>
        <w:textAlignment w:val="center"/>
        <w:rPr>
          <w:rFonts w:ascii="Calibri" w:hAnsi="Calibri" w:cs="Calibri"/>
        </w:rPr>
      </w:pPr>
    </w:p>
    <w:p w14:paraId="70CF1901" w14:textId="77777777" w:rsidR="00A7272D" w:rsidRDefault="00A7272D" w:rsidP="002D5F3C">
      <w:pPr>
        <w:shd w:val="clear" w:color="auto" w:fill="FFFFFF"/>
        <w:spacing w:before="0" w:after="240" w:line="339" w:lineRule="atLeast"/>
        <w:jc w:val="both"/>
        <w:rPr>
          <w:rFonts w:ascii="Calibri" w:eastAsia="Times New Roman" w:hAnsi="Calibri" w:cs="Calibri"/>
          <w:color w:val="333333"/>
          <w:lang w:val="en" w:eastAsia="en-US"/>
        </w:rPr>
      </w:pPr>
    </w:p>
    <w:p w14:paraId="7177575D" w14:textId="77777777" w:rsidR="002D5F3C" w:rsidRDefault="002D5F3C" w:rsidP="00D82602">
      <w:pPr>
        <w:spacing w:before="0"/>
        <w:rPr>
          <w:rFonts w:ascii="Calibri" w:hAnsi="Calibri" w:cs="Calibri"/>
        </w:rPr>
      </w:pPr>
    </w:p>
    <w:p w14:paraId="59FE8618" w14:textId="38BD4D86" w:rsidR="0064386D" w:rsidRDefault="0064386D">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5153D336" w14:textId="17D517E1" w:rsidR="001358E1" w:rsidRDefault="001358E1" w:rsidP="001358E1">
      <w:pPr>
        <w:spacing w:before="0"/>
        <w:rPr>
          <w:rFonts w:ascii="Calibri" w:eastAsia="Times New Roman" w:hAnsi="Calibri" w:cs="Calibri"/>
          <w:color w:val="333333"/>
          <w:lang w:val="en" w:eastAsia="en-US"/>
        </w:rPr>
      </w:pPr>
    </w:p>
    <w:p w14:paraId="6501D460" w14:textId="13EC9110" w:rsidR="0064386D" w:rsidRDefault="0064386D" w:rsidP="001358E1">
      <w:pPr>
        <w:spacing w:before="0"/>
        <w:rPr>
          <w:rFonts w:ascii="Calibri" w:eastAsia="Times New Roman" w:hAnsi="Calibri" w:cs="Calibri"/>
          <w:color w:val="333333"/>
          <w:lang w:val="en" w:eastAsia="en-US"/>
        </w:rPr>
      </w:pPr>
    </w:p>
    <w:p w14:paraId="7585C6E2" w14:textId="714A348A" w:rsidR="0064386D" w:rsidRDefault="0064386D" w:rsidP="001358E1">
      <w:pPr>
        <w:spacing w:before="0"/>
        <w:rPr>
          <w:rFonts w:ascii="Calibri" w:eastAsia="Times New Roman" w:hAnsi="Calibri" w:cs="Calibri"/>
          <w:color w:val="333333"/>
          <w:lang w:val="en" w:eastAsia="en-US"/>
        </w:rPr>
      </w:pPr>
    </w:p>
    <w:p w14:paraId="46CE8359" w14:textId="0F90A630" w:rsidR="0064386D" w:rsidRDefault="0064386D" w:rsidP="001358E1">
      <w:pPr>
        <w:spacing w:before="0"/>
        <w:rPr>
          <w:rFonts w:ascii="Calibri" w:eastAsia="Times New Roman" w:hAnsi="Calibri" w:cs="Calibri"/>
          <w:color w:val="333333"/>
          <w:lang w:val="en" w:eastAsia="en-US"/>
        </w:rPr>
      </w:pPr>
    </w:p>
    <w:p w14:paraId="3B443C34" w14:textId="7C7B9C78" w:rsidR="0064386D" w:rsidRDefault="0064386D" w:rsidP="001358E1">
      <w:pPr>
        <w:spacing w:before="0"/>
        <w:rPr>
          <w:rFonts w:ascii="Calibri" w:eastAsia="Times New Roman" w:hAnsi="Calibri" w:cs="Calibri"/>
          <w:color w:val="333333"/>
          <w:lang w:val="en" w:eastAsia="en-US"/>
        </w:rPr>
      </w:pPr>
    </w:p>
    <w:p w14:paraId="2D2EA10E" w14:textId="36A7F3A7" w:rsidR="0064386D" w:rsidRDefault="0064386D" w:rsidP="001358E1">
      <w:pPr>
        <w:spacing w:before="0"/>
        <w:rPr>
          <w:rFonts w:ascii="Calibri" w:eastAsia="Times New Roman" w:hAnsi="Calibri" w:cs="Calibri"/>
          <w:color w:val="333333"/>
          <w:lang w:val="en" w:eastAsia="en-US"/>
        </w:rPr>
      </w:pPr>
    </w:p>
    <w:p w14:paraId="643B1380" w14:textId="508A1A73" w:rsidR="0064386D" w:rsidRDefault="0064386D" w:rsidP="001358E1">
      <w:pPr>
        <w:spacing w:before="0"/>
        <w:rPr>
          <w:rFonts w:ascii="Calibri" w:eastAsia="Times New Roman" w:hAnsi="Calibri" w:cs="Calibri"/>
          <w:color w:val="333333"/>
          <w:lang w:val="en" w:eastAsia="en-US"/>
        </w:rPr>
      </w:pPr>
    </w:p>
    <w:p w14:paraId="30D012B6" w14:textId="02119F9E" w:rsid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 xml:space="preserve">PART </w:t>
      </w:r>
      <w:r>
        <w:rPr>
          <w:rFonts w:ascii="Calibri" w:eastAsia="Times New Roman" w:hAnsi="Calibri" w:cs="Calibri"/>
          <w:b/>
          <w:color w:val="333333"/>
          <w:sz w:val="52"/>
          <w:lang w:eastAsia="en-US"/>
        </w:rPr>
        <w:t>3</w:t>
      </w:r>
    </w:p>
    <w:p w14:paraId="396A8B89" w14:textId="77777777"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p>
    <w:p w14:paraId="4777E22F" w14:textId="2ABCA2AA"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Pr>
          <w:rFonts w:ascii="Calibri" w:eastAsia="Times New Roman" w:hAnsi="Calibri" w:cs="Calibri"/>
          <w:b/>
          <w:color w:val="333333"/>
          <w:sz w:val="52"/>
          <w:lang w:eastAsia="en-US"/>
        </w:rPr>
        <w:t>VPN to external site</w:t>
      </w:r>
    </w:p>
    <w:p w14:paraId="5D2CEFA0" w14:textId="77777777" w:rsidR="0064386D" w:rsidRPr="007B4D52" w:rsidRDefault="0064386D" w:rsidP="0064386D">
      <w:pPr>
        <w:shd w:val="clear" w:color="auto" w:fill="FFFFFF"/>
        <w:spacing w:before="0" w:after="240" w:line="339" w:lineRule="atLeast"/>
        <w:jc w:val="both"/>
        <w:rPr>
          <w:rFonts w:ascii="Calibri" w:eastAsia="Times New Roman" w:hAnsi="Calibri" w:cs="Calibri"/>
          <w:lang w:eastAsia="en-US"/>
        </w:rPr>
      </w:pPr>
    </w:p>
    <w:p w14:paraId="5D258657" w14:textId="77777777" w:rsidR="0064386D" w:rsidRDefault="0064386D" w:rsidP="001358E1">
      <w:pPr>
        <w:spacing w:before="0"/>
        <w:rPr>
          <w:rFonts w:ascii="Calibri" w:eastAsia="Times New Roman" w:hAnsi="Calibri" w:cs="Calibri"/>
          <w:color w:val="333333"/>
          <w:lang w:val="en" w:eastAsia="en-US"/>
        </w:rPr>
      </w:pPr>
    </w:p>
    <w:p w14:paraId="7E7B6AB0" w14:textId="0CFC9F97" w:rsidR="000A00A9" w:rsidRDefault="000A00A9">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0F3C13AB" w14:textId="2CCE6FEA" w:rsidR="000A00A9" w:rsidRPr="007B4D52" w:rsidRDefault="000A00A9" w:rsidP="000A00A9">
      <w:pPr>
        <w:pStyle w:val="Heading1"/>
        <w:tabs>
          <w:tab w:val="left" w:pos="5318"/>
        </w:tabs>
      </w:pPr>
      <w:bookmarkStart w:id="10" w:name="_Toc484908705"/>
      <w:r w:rsidRPr="007B4D52">
        <w:lastRenderedPageBreak/>
        <w:t xml:space="preserve">Lab </w:t>
      </w:r>
      <w:r>
        <w:t>8</w:t>
      </w:r>
      <w:r w:rsidRPr="007B4D52">
        <w:t>: Spoke-to-Spoke co</w:t>
      </w:r>
      <w:r>
        <w:t>mmunication over vPN gateway</w:t>
      </w:r>
      <w:bookmarkEnd w:id="10"/>
    </w:p>
    <w:p w14:paraId="0ECB3F19"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556CD741" w14:textId="77777777" w:rsidR="000A00A9" w:rsidRDefault="000A00A9" w:rsidP="000A00A9">
      <w:pPr>
        <w:rPr>
          <w:rFonts w:ascii="Calibri" w:hAnsi="Calibri" w:cs="Calibri"/>
        </w:rPr>
      </w:pPr>
      <w:r>
        <w:rPr>
          <w:rFonts w:ascii="Calibri" w:hAnsi="Calibri" w:cs="Calibri"/>
        </w:rPr>
        <w:t>In this lab we will simulate the connection to an on-premises data center, that in our case will be simulated by vnet5. We will create a BGP-based VPN connection between our Hub vnet in Azure (vnet4), and the on-premises DC (simulated with vnet5).</w:t>
      </w:r>
    </w:p>
    <w:p w14:paraId="4B8AC82E" w14:textId="77777777" w:rsidR="000A00A9" w:rsidRDefault="000A00A9" w:rsidP="000A00A9">
      <w:pPr>
        <w:rPr>
          <w:rFonts w:ascii="Calibri" w:hAnsi="Calibri" w:cs="Calibri"/>
        </w:rPr>
      </w:pPr>
      <w:r>
        <w:rPr>
          <w:rFonts w:ascii="Calibri" w:hAnsi="Calibri" w:cs="Calibri"/>
        </w:rPr>
        <w:t>For this lab you will need to have set up virtual network gateways in vnets 4 and 5. You can verify whether gateways exist in those vnets with these commands:</w:t>
      </w:r>
    </w:p>
    <w:p w14:paraId="262E784F" w14:textId="77777777" w:rsidR="000A00A9" w:rsidRDefault="000A00A9" w:rsidP="000A00A9">
      <w:pPr>
        <w:rPr>
          <w:rFonts w:ascii="Calibri" w:hAnsi="Calibri" w:cs="Calibri"/>
        </w:rPr>
      </w:pPr>
    </w:p>
    <w:p w14:paraId="6BC6CD9F" w14:textId="75BDBD15" w:rsidR="000A00A9" w:rsidRDefault="00E43A2C" w:rsidP="00E43A2C">
      <w:pPr>
        <w:pStyle w:val="ListParagraph"/>
        <w:numPr>
          <w:ilvl w:val="0"/>
          <w:numId w:val="27"/>
        </w:numPr>
        <w:tabs>
          <w:tab w:val="clear" w:pos="720"/>
          <w:tab w:val="num" w:pos="540"/>
        </w:tabs>
        <w:spacing w:before="0" w:line="240" w:lineRule="auto"/>
        <w:ind w:left="540" w:hanging="720"/>
        <w:textAlignment w:val="center"/>
        <w:rPr>
          <w:rFonts w:ascii="Calibri" w:hAnsi="Calibri" w:cs="Calibri"/>
        </w:rPr>
      </w:pPr>
      <w:r>
        <w:rPr>
          <w:rFonts w:ascii="Calibri" w:hAnsi="Calibri" w:cs="Calibri"/>
        </w:rPr>
        <w:t>N</w:t>
      </w:r>
      <w:r w:rsidR="000A00A9">
        <w:rPr>
          <w:rFonts w:ascii="Calibri" w:hAnsi="Calibri" w:cs="Calibri"/>
        </w:rPr>
        <w:t xml:space="preserve">o gateway exists in either Vnet, </w:t>
      </w:r>
      <w:r>
        <w:rPr>
          <w:rFonts w:ascii="Calibri" w:hAnsi="Calibri" w:cs="Calibri"/>
        </w:rPr>
        <w:t xml:space="preserve">you </w:t>
      </w:r>
      <w:r w:rsidR="000A00A9">
        <w:rPr>
          <w:rFonts w:ascii="Calibri" w:hAnsi="Calibri" w:cs="Calibri"/>
        </w:rPr>
        <w:t>can create them with these commands. It is recommended to run these commands in separate terminals so that they run in parallel, since they take a long time to complete (up to 45 minutes):</w:t>
      </w:r>
    </w:p>
    <w:p w14:paraId="0B0BB7C2" w14:textId="77777777" w:rsidR="00E43A2C" w:rsidRPr="00E43A2C" w:rsidRDefault="00E43A2C" w:rsidP="00E43A2C">
      <w:pPr>
        <w:tabs>
          <w:tab w:val="num" w:pos="540"/>
        </w:tabs>
        <w:spacing w:before="0" w:line="240" w:lineRule="auto"/>
        <w:textAlignment w:val="center"/>
        <w:rPr>
          <w:rFonts w:ascii="Calibri" w:hAnsi="Calibri" w:cs="Calibri"/>
        </w:rPr>
      </w:pPr>
    </w:p>
    <w:p w14:paraId="07AC6563" w14:textId="528310DF" w:rsidR="000A00A9" w:rsidRPr="003C7EA3"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3C7EA3">
        <w:rPr>
          <w:rFonts w:ascii="Courier New" w:eastAsia="Times New Roman" w:hAnsi="Courier New" w:cs="Courier New"/>
          <w:b/>
          <w:bCs/>
          <w:color w:val="000000"/>
          <w:sz w:val="20"/>
          <w:szCs w:val="20"/>
          <w:lang w:eastAsia="en-US"/>
        </w:rPr>
        <w:t xml:space="preserve">az network vnet-gateway create --name </w:t>
      </w:r>
      <w:r>
        <w:rPr>
          <w:rFonts w:ascii="Courier New" w:eastAsia="Times New Roman" w:hAnsi="Courier New" w:cs="Courier New"/>
          <w:b/>
          <w:bCs/>
          <w:color w:val="000000"/>
          <w:sz w:val="20"/>
          <w:szCs w:val="20"/>
          <w:lang w:eastAsia="en-US"/>
        </w:rPr>
        <w:t>vnet4Gw</w:t>
      </w:r>
      <w:r w:rsidRPr="003C7EA3">
        <w:rPr>
          <w:rFonts w:ascii="Courier New" w:eastAsia="Times New Roman" w:hAnsi="Courier New" w:cs="Courier New"/>
          <w:b/>
          <w:bCs/>
          <w:color w:val="000000"/>
          <w:sz w:val="20"/>
          <w:szCs w:val="20"/>
          <w:lang w:eastAsia="en-US"/>
        </w:rPr>
        <w:t xml:space="preserve"> --vnet myVnet4 --public-ip-addresses </w:t>
      </w:r>
      <w:r>
        <w:rPr>
          <w:rFonts w:ascii="Courier New" w:eastAsia="Times New Roman" w:hAnsi="Courier New" w:cs="Courier New"/>
          <w:b/>
          <w:bCs/>
          <w:color w:val="000000"/>
          <w:sz w:val="20"/>
          <w:szCs w:val="20"/>
          <w:lang w:eastAsia="en-US"/>
        </w:rPr>
        <w:t>vnet4gwPip</w:t>
      </w:r>
      <w:r w:rsidR="003A6265">
        <w:rPr>
          <w:rFonts w:ascii="Courier New" w:eastAsia="Times New Roman" w:hAnsi="Courier New" w:cs="Courier New"/>
          <w:b/>
          <w:bCs/>
          <w:color w:val="000000"/>
          <w:sz w:val="20"/>
          <w:szCs w:val="20"/>
          <w:lang w:eastAsia="en-US"/>
        </w:rPr>
        <w:t xml:space="preserve"> --sku standard --asn 6550</w:t>
      </w:r>
      <w:r w:rsidRPr="003C7EA3">
        <w:rPr>
          <w:rFonts w:ascii="Courier New" w:eastAsia="Times New Roman" w:hAnsi="Courier New" w:cs="Courier New"/>
          <w:b/>
          <w:bCs/>
          <w:color w:val="000000"/>
          <w:sz w:val="20"/>
          <w:szCs w:val="20"/>
          <w:lang w:eastAsia="en-US"/>
        </w:rPr>
        <w:t xml:space="preserve">4 </w:t>
      </w:r>
    </w:p>
    <w:p w14:paraId="7BBA2D06" w14:textId="77777777" w:rsidR="000A00A9" w:rsidRDefault="000A00A9" w:rsidP="000A00A9">
      <w:pPr>
        <w:tabs>
          <w:tab w:val="num" w:pos="900"/>
        </w:tabs>
        <w:spacing w:before="0" w:line="240" w:lineRule="auto"/>
        <w:textAlignment w:val="center"/>
        <w:rPr>
          <w:rFonts w:ascii="Calibri" w:hAnsi="Calibri" w:cs="Calibri"/>
        </w:rPr>
      </w:pPr>
      <w:r w:rsidRPr="003C7EA3">
        <w:rPr>
          <w:rFonts w:ascii="Calibri" w:hAnsi="Calibri" w:cs="Calibri"/>
        </w:rPr>
        <w:t xml:space="preserve">   </w:t>
      </w:r>
    </w:p>
    <w:p w14:paraId="305E49E0" w14:textId="7B740E0D" w:rsidR="000A00A9" w:rsidRPr="003C7EA3"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3C7EA3">
        <w:rPr>
          <w:rFonts w:ascii="Courier New" w:eastAsia="Times New Roman" w:hAnsi="Courier New" w:cs="Courier New"/>
          <w:b/>
          <w:bCs/>
          <w:color w:val="000000"/>
          <w:sz w:val="20"/>
          <w:szCs w:val="20"/>
          <w:lang w:eastAsia="en-US"/>
        </w:rPr>
        <w:t xml:space="preserve">az network vnet-gateway create --name </w:t>
      </w:r>
      <w:r>
        <w:rPr>
          <w:rFonts w:ascii="Courier New" w:eastAsia="Times New Roman" w:hAnsi="Courier New" w:cs="Courier New"/>
          <w:b/>
          <w:bCs/>
          <w:color w:val="000000"/>
          <w:sz w:val="20"/>
          <w:szCs w:val="20"/>
          <w:lang w:eastAsia="en-US"/>
        </w:rPr>
        <w:t>vnet5Gw</w:t>
      </w:r>
      <w:r w:rsidRPr="003C7EA3">
        <w:rPr>
          <w:rFonts w:ascii="Courier New" w:eastAsia="Times New Roman" w:hAnsi="Courier New" w:cs="Courier New"/>
          <w:b/>
          <w:bCs/>
          <w:color w:val="000000"/>
          <w:sz w:val="20"/>
          <w:szCs w:val="20"/>
          <w:lang w:eastAsia="en-US"/>
        </w:rPr>
        <w:t xml:space="preserve"> --vnet </w:t>
      </w:r>
      <w:r>
        <w:rPr>
          <w:rFonts w:ascii="Courier New" w:eastAsia="Times New Roman" w:hAnsi="Courier New" w:cs="Courier New"/>
          <w:b/>
          <w:bCs/>
          <w:color w:val="000000"/>
          <w:sz w:val="20"/>
          <w:szCs w:val="20"/>
          <w:lang w:eastAsia="en-US"/>
        </w:rPr>
        <w:t>myVnet5</w:t>
      </w:r>
      <w:r w:rsidRPr="003C7EA3">
        <w:rPr>
          <w:rFonts w:ascii="Courier New" w:eastAsia="Times New Roman" w:hAnsi="Courier New" w:cs="Courier New"/>
          <w:b/>
          <w:bCs/>
          <w:color w:val="000000"/>
          <w:sz w:val="20"/>
          <w:szCs w:val="20"/>
          <w:lang w:eastAsia="en-US"/>
        </w:rPr>
        <w:t xml:space="preserve"> --public-ip-addresses </w:t>
      </w:r>
      <w:r>
        <w:rPr>
          <w:rFonts w:ascii="Courier New" w:eastAsia="Times New Roman" w:hAnsi="Courier New" w:cs="Courier New"/>
          <w:b/>
          <w:bCs/>
          <w:color w:val="000000"/>
          <w:sz w:val="20"/>
          <w:szCs w:val="20"/>
          <w:lang w:eastAsia="en-US"/>
        </w:rPr>
        <w:t>vnet5gwPip</w:t>
      </w:r>
      <w:r w:rsidRPr="003C7EA3">
        <w:rPr>
          <w:rFonts w:ascii="Courier New" w:eastAsia="Times New Roman" w:hAnsi="Courier New" w:cs="Courier New"/>
          <w:b/>
          <w:bCs/>
          <w:color w:val="000000"/>
          <w:sz w:val="20"/>
          <w:szCs w:val="20"/>
          <w:lang w:eastAsia="en-US"/>
        </w:rPr>
        <w:t xml:space="preserve"> --sku stand</w:t>
      </w:r>
      <w:r w:rsidR="003A6265">
        <w:rPr>
          <w:rFonts w:ascii="Courier New" w:eastAsia="Times New Roman" w:hAnsi="Courier New" w:cs="Courier New"/>
          <w:b/>
          <w:bCs/>
          <w:color w:val="000000"/>
          <w:sz w:val="20"/>
          <w:szCs w:val="20"/>
          <w:lang w:eastAsia="en-US"/>
        </w:rPr>
        <w:t>ard --asn 6550</w:t>
      </w:r>
      <w:r>
        <w:rPr>
          <w:rFonts w:ascii="Courier New" w:eastAsia="Times New Roman" w:hAnsi="Courier New" w:cs="Courier New"/>
          <w:b/>
          <w:bCs/>
          <w:color w:val="000000"/>
          <w:sz w:val="20"/>
          <w:szCs w:val="20"/>
          <w:lang w:eastAsia="en-US"/>
        </w:rPr>
        <w:t>5</w:t>
      </w:r>
      <w:r w:rsidRPr="003C7EA3">
        <w:rPr>
          <w:rFonts w:ascii="Courier New" w:eastAsia="Times New Roman" w:hAnsi="Courier New" w:cs="Courier New"/>
          <w:b/>
          <w:bCs/>
          <w:color w:val="000000"/>
          <w:sz w:val="20"/>
          <w:szCs w:val="20"/>
          <w:lang w:eastAsia="en-US"/>
        </w:rPr>
        <w:t xml:space="preserve"> </w:t>
      </w:r>
    </w:p>
    <w:p w14:paraId="3696E611"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2640497F" w14:textId="107D6BA2"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Spokes can speak to other spokes by redirecting traffic to a vnet gateway or an NVA in the hub vnet by means of UDRs. The following diagram illustrates what we are trying to achieve in this lab:</w:t>
      </w:r>
    </w:p>
    <w:p w14:paraId="0B505572" w14:textId="77777777" w:rsidR="000A00A9" w:rsidRDefault="000A00A9" w:rsidP="000A00A9">
      <w:pPr>
        <w:shd w:val="clear" w:color="auto" w:fill="FFFFFF"/>
        <w:spacing w:before="0" w:after="240" w:line="339" w:lineRule="atLeast"/>
        <w:jc w:val="center"/>
        <w:rPr>
          <w:rFonts w:ascii="Calibri" w:eastAsia="Times New Roman" w:hAnsi="Calibri" w:cs="Calibri"/>
          <w:color w:val="333333"/>
          <w:lang w:eastAsia="en-US"/>
        </w:rPr>
      </w:pPr>
      <w:r w:rsidRPr="007B4D52">
        <w:rPr>
          <w:noProof/>
          <w:lang w:eastAsia="en-US"/>
        </w:rPr>
        <w:drawing>
          <wp:inline distT="0" distB="0" distL="0" distR="0" wp14:anchorId="1970B483" wp14:editId="13C9D7CA">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3933" cy="2358887"/>
                    </a:xfrm>
                    <a:prstGeom prst="rect">
                      <a:avLst/>
                    </a:prstGeom>
                  </pic:spPr>
                </pic:pic>
              </a:graphicData>
            </a:graphic>
          </wp:inline>
        </w:drawing>
      </w:r>
    </w:p>
    <w:p w14:paraId="23EAB4C2" w14:textId="4AA5C9AB" w:rsidR="000A00A9" w:rsidRDefault="000A00A9" w:rsidP="000A00A9">
      <w:pPr>
        <w:shd w:val="clear" w:color="auto" w:fill="FFFFFF"/>
        <w:spacing w:before="0" w:after="240" w:line="339" w:lineRule="atLeast"/>
        <w:jc w:val="center"/>
        <w:rPr>
          <w:rFonts w:ascii="Calibri" w:eastAsia="Times New Roman" w:hAnsi="Calibri" w:cs="Calibri"/>
          <w:color w:val="333333"/>
          <w:lang w:eastAsia="en-US"/>
        </w:rPr>
      </w:pPr>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w:t>
      </w:r>
      <w:r w:rsidR="0010666A">
        <w:rPr>
          <w:rFonts w:ascii="Calibri" w:eastAsia="Times New Roman" w:hAnsi="Calibri" w:cs="Calibri"/>
          <w:b/>
          <w:color w:val="333333"/>
          <w:lang w:eastAsia="en-US"/>
        </w:rPr>
        <w:t>9</w:t>
      </w:r>
      <w:r>
        <w:rPr>
          <w:rFonts w:ascii="Calibri" w:eastAsia="Times New Roman" w:hAnsi="Calibri" w:cs="Calibri"/>
          <w:color w:val="333333"/>
          <w:lang w:eastAsia="en-US"/>
        </w:rPr>
        <w:t>. Spoke-to-spoke communication over vnet gateway</w:t>
      </w:r>
    </w:p>
    <w:p w14:paraId="63678A0F" w14:textId="4FBD3522" w:rsidR="009E1DB0" w:rsidRDefault="009E1DB0" w:rsidP="009E1DB0">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lastRenderedPageBreak/>
        <w:t xml:space="preserve">We need to replace the route we installed in Vnet1-Subnet1 and Vnet2-Subnet1 pointing to Vnet4’s </w:t>
      </w:r>
      <w:r>
        <w:rPr>
          <w:rFonts w:ascii="Calibri" w:hAnsi="Calibri" w:cs="Calibri"/>
        </w:rPr>
        <w:t>NVA</w:t>
      </w:r>
      <w:r w:rsidRPr="00C70AE9">
        <w:rPr>
          <w:rFonts w:ascii="Calibri" w:hAnsi="Calibri" w:cs="Calibri"/>
        </w:rPr>
        <w:t xml:space="preserve">, with another one pointing to the </w:t>
      </w:r>
      <w:r>
        <w:rPr>
          <w:rFonts w:ascii="Calibri" w:hAnsi="Calibri" w:cs="Calibri"/>
        </w:rPr>
        <w:t>VPN gateway</w:t>
      </w:r>
      <w:r w:rsidRPr="00C70AE9">
        <w:rPr>
          <w:rFonts w:ascii="Calibri" w:hAnsi="Calibri" w:cs="Calibri"/>
        </w:rPr>
        <w:t xml:space="preserve">. </w:t>
      </w:r>
      <w:r>
        <w:rPr>
          <w:rFonts w:ascii="Calibri" w:hAnsi="Calibri" w:cs="Calibri"/>
        </w:rPr>
        <w:t>You will not be able to find out on the GUI the IP address assigned to the VPN gateway, but you can guess it</w:t>
      </w:r>
      <w:r w:rsidRPr="00C70AE9">
        <w:rPr>
          <w:rFonts w:ascii="Calibri" w:hAnsi="Calibri" w:cs="Calibri"/>
        </w:rPr>
        <w:t>.</w:t>
      </w:r>
      <w:r>
        <w:rPr>
          <w:rFonts w:ascii="Calibri" w:hAnsi="Calibri" w:cs="Calibri"/>
        </w:rPr>
        <w:t xml:space="preserve"> Since the first 3 addresses in every subnet are reserved for the vnet router, the gateway should have got the IP address 10.</w:t>
      </w:r>
      <w:r w:rsidR="00B26125">
        <w:rPr>
          <w:rFonts w:ascii="Calibri" w:hAnsi="Calibri" w:cs="Calibri"/>
        </w:rPr>
        <w:t>4.0.4. You can verify it pinging this IP address from any VM. Modify the routes in vnets 1 and 2 with these commands:</w:t>
      </w:r>
    </w:p>
    <w:p w14:paraId="687ACF20" w14:textId="77777777" w:rsidR="00B26125" w:rsidRPr="00B26125" w:rsidRDefault="00B26125" w:rsidP="00B26125">
      <w:pPr>
        <w:spacing w:before="0" w:line="240" w:lineRule="auto"/>
        <w:textAlignment w:val="center"/>
        <w:rPr>
          <w:rFonts w:ascii="Calibri" w:hAnsi="Calibri" w:cs="Calibri"/>
        </w:rPr>
      </w:pPr>
    </w:p>
    <w:p w14:paraId="16284375" w14:textId="6E569DC2" w:rsidR="009E1DB0" w:rsidRPr="00FD6CEA" w:rsidRDefault="009E1DB0" w:rsidP="009E1D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w:t>
      </w:r>
      <w:r w:rsidR="00B26125">
        <w:rPr>
          <w:rFonts w:ascii="Courier New" w:eastAsia="Times New Roman" w:hAnsi="Courier New" w:cs="Courier New"/>
          <w:b/>
          <w:bCs/>
          <w:color w:val="000000"/>
          <w:sz w:val="20"/>
          <w:szCs w:val="20"/>
          <w:lang w:eastAsia="en-US"/>
        </w:rPr>
        <w:t>0</w:t>
      </w:r>
      <w:r w:rsidRPr="00735EFF">
        <w:rPr>
          <w:rFonts w:ascii="Courier New" w:eastAsia="Times New Roman" w:hAnsi="Courier New" w:cs="Courier New"/>
          <w:b/>
          <w:bCs/>
          <w:color w:val="000000"/>
          <w:sz w:val="20"/>
          <w:szCs w:val="20"/>
          <w:lang w:eastAsia="en-US"/>
        </w:rPr>
        <w:t>.</w:t>
      </w:r>
      <w:r w:rsidR="00B26125">
        <w:rPr>
          <w:rFonts w:ascii="Courier New" w:eastAsia="Times New Roman" w:hAnsi="Courier New" w:cs="Courier New"/>
          <w:b/>
          <w:bCs/>
          <w:color w:val="000000"/>
          <w:sz w:val="20"/>
          <w:szCs w:val="20"/>
          <w:lang w:eastAsia="en-US"/>
        </w:rPr>
        <w:t>4</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21B0A976" w14:textId="77777777" w:rsidR="009E1DB0" w:rsidRDefault="009E1DB0" w:rsidP="009E1DB0">
      <w:pPr>
        <w:shd w:val="clear" w:color="auto" w:fill="FFFFFF"/>
        <w:spacing w:before="0" w:line="339" w:lineRule="atLeast"/>
        <w:jc w:val="both"/>
        <w:rPr>
          <w:rFonts w:ascii="Calibri" w:eastAsia="Times New Roman" w:hAnsi="Calibri" w:cs="Calibri"/>
          <w:lang w:eastAsia="en-US"/>
        </w:rPr>
      </w:pPr>
    </w:p>
    <w:p w14:paraId="1161D210" w14:textId="3251D593" w:rsidR="009E1DB0" w:rsidRPr="00FD6CEA" w:rsidRDefault="009E1DB0" w:rsidP="009E1D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00B26125">
        <w:rPr>
          <w:rFonts w:ascii="Courier New" w:eastAsia="Times New Roman" w:hAnsi="Courier New" w:cs="Courier New"/>
          <w:b/>
          <w:bCs/>
          <w:color w:val="000000"/>
          <w:sz w:val="20"/>
          <w:szCs w:val="20"/>
          <w:lang w:eastAsia="en-US"/>
        </w:rPr>
        <w:t>--next-hop-ip-address 10.4.0.4</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7D87E875" w14:textId="1AC1DC8E"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61EDD666" w14:textId="59B6E904" w:rsidR="000A00A9" w:rsidRPr="00C70AE9" w:rsidRDefault="00B26125" w:rsidP="009E1DB0">
      <w:pPr>
        <w:pStyle w:val="ListParagraph"/>
        <w:numPr>
          <w:ilvl w:val="0"/>
          <w:numId w:val="28"/>
        </w:numPr>
        <w:spacing w:before="0" w:line="240" w:lineRule="auto"/>
        <w:ind w:hanging="720"/>
        <w:textAlignment w:val="center"/>
        <w:rPr>
          <w:rFonts w:ascii="Calibri" w:hAnsi="Calibri" w:cs="Calibri"/>
        </w:rPr>
      </w:pPr>
      <w:r>
        <w:rPr>
          <w:rFonts w:ascii="Calibri" w:hAnsi="Calibri" w:cs="Calibri"/>
        </w:rPr>
        <w:t>You</w:t>
      </w:r>
      <w:r w:rsidR="000A00A9" w:rsidRPr="00C70AE9">
        <w:rPr>
          <w:rFonts w:ascii="Calibri" w:hAnsi="Calibri" w:cs="Calibri"/>
        </w:rPr>
        <w:t xml:space="preserve"> can verify what the route tables look like </w:t>
      </w:r>
      <w:r>
        <w:rPr>
          <w:rFonts w:ascii="Calibri" w:hAnsi="Calibri" w:cs="Calibri"/>
        </w:rPr>
        <w:t>in an interface from a VM in vnet1</w:t>
      </w:r>
      <w:r w:rsidR="000A00A9">
        <w:rPr>
          <w:rFonts w:ascii="Calibri" w:hAnsi="Calibri" w:cs="Calibri"/>
        </w:rPr>
        <w:t>, and how it has been programmed</w:t>
      </w:r>
      <w:r w:rsidR="000A00A9" w:rsidRPr="00C70AE9">
        <w:rPr>
          <w:rFonts w:ascii="Calibri" w:hAnsi="Calibri" w:cs="Calibri"/>
        </w:rPr>
        <w:t>:</w:t>
      </w:r>
    </w:p>
    <w:p w14:paraId="7C46F7AB" w14:textId="77777777" w:rsidR="000A00A9" w:rsidRPr="000D1506"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Pr="000D1506">
        <w:rPr>
          <w:rFonts w:ascii="Courier New" w:eastAsia="Times New Roman" w:hAnsi="Courier New" w:cs="Courier New"/>
          <w:b/>
          <w:bCs/>
          <w:color w:val="000000"/>
          <w:sz w:val="18"/>
          <w:szCs w:val="20"/>
          <w:lang w:eastAsia="en-US"/>
        </w:rPr>
        <w:t>$ az network route-table route list --route-table-name vnet1-subnet1 -o table</w:t>
      </w:r>
    </w:p>
    <w:p w14:paraId="49985B8C" w14:textId="77777777" w:rsidR="000A00A9" w:rsidRPr="000D1506"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74FCF095" w14:textId="77777777" w:rsidR="000A00A9" w:rsidRPr="000D1506"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26A68575" w14:textId="77777777" w:rsidR="000A00A9" w:rsidRPr="000B579D"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10.2.0.0/16      vnet2    10.4.0.4            VirtualAppliance  Succeeded</w:t>
      </w:r>
    </w:p>
    <w:p w14:paraId="5D5AA0C2"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78D628B6"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az network nic show-effective-route-table -n myVnet1vmnic</w:t>
      </w:r>
    </w:p>
    <w:p w14:paraId="4AE4C015"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44A9CA1C"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40BB5DE7"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6F0E3690"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0F5035BD"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132A5E38"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5B6D338E"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075FA4AF"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"10.4.0.4"</w:t>
      </w:r>
    </w:p>
    <w:p w14:paraId="7B3D75BC"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FDA94EB"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7F9003A9"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52E97A2E"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6201266D"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12C1D21"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74666CA7" w14:textId="5B855E58" w:rsidR="000A00A9" w:rsidRPr="00C70AE9" w:rsidRDefault="000A00A9" w:rsidP="009E1DB0">
      <w:pPr>
        <w:pStyle w:val="ListParagraph"/>
        <w:numPr>
          <w:ilvl w:val="0"/>
          <w:numId w:val="28"/>
        </w:numPr>
        <w:spacing w:before="0" w:line="240" w:lineRule="auto"/>
        <w:ind w:hanging="720"/>
        <w:textAlignment w:val="center"/>
        <w:rPr>
          <w:rFonts w:ascii="Calibri" w:hAnsi="Calibri" w:cs="Calibri"/>
        </w:rPr>
      </w:pPr>
      <w:r w:rsidRPr="00C70AE9">
        <w:rPr>
          <w:rFonts w:ascii="Calibri" w:hAnsi="Calibri" w:cs="Calibri"/>
        </w:rPr>
        <w:t>And now VM1 should be able to reach VM2</w:t>
      </w:r>
      <w:r w:rsidR="00B26125">
        <w:rPr>
          <w:rFonts w:ascii="Calibri" w:hAnsi="Calibri" w:cs="Calibri"/>
        </w:rPr>
        <w:t xml:space="preserve"> again, this time not over the NVA, but over the VPN gateway</w:t>
      </w:r>
      <w:r w:rsidRPr="00C70AE9">
        <w:rPr>
          <w:rFonts w:ascii="Calibri" w:hAnsi="Calibri" w:cs="Calibri"/>
        </w:rPr>
        <w:t>:</w:t>
      </w:r>
    </w:p>
    <w:p w14:paraId="18633191"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lab-user@myVnet1vm:~$ ping 10.2.1.4</w:t>
      </w:r>
    </w:p>
    <w:p w14:paraId="3071348F"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lastRenderedPageBreak/>
        <w:t>PING 10.2.1.4 (10.2.1.4) 56(84) bytes of data.</w:t>
      </w:r>
    </w:p>
    <w:p w14:paraId="01FA2439"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744C631D"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31834986"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14A85926" w14:textId="77777777" w:rsidR="000A00A9" w:rsidRPr="00BB7689"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52830E57" w14:textId="2BF1954F" w:rsidR="0064386D" w:rsidRDefault="0064386D" w:rsidP="001358E1">
      <w:pPr>
        <w:spacing w:before="0"/>
        <w:rPr>
          <w:rFonts w:ascii="Calibri" w:eastAsia="Times New Roman" w:hAnsi="Calibri" w:cs="Calibri"/>
          <w:color w:val="333333"/>
          <w:lang w:val="en" w:eastAsia="en-US"/>
        </w:rPr>
      </w:pPr>
    </w:p>
    <w:p w14:paraId="26206A49" w14:textId="77777777" w:rsidR="00A7272D" w:rsidRDefault="00A7272D" w:rsidP="00A7272D">
      <w:pPr>
        <w:spacing w:before="0" w:line="240" w:lineRule="auto"/>
        <w:textAlignment w:val="center"/>
      </w:pPr>
    </w:p>
    <w:p w14:paraId="449A2805" w14:textId="77777777" w:rsidR="00A7272D"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68FE15D1" w14:textId="77777777" w:rsidR="00A7272D" w:rsidRPr="00EE6B46"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7697D022" w14:textId="023E6B30" w:rsidR="00A7272D"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 xml:space="preserve">VPN gateways can also be used for </w:t>
      </w:r>
      <w:r w:rsidR="003A6265">
        <w:rPr>
          <w:color w:val="0070C0"/>
        </w:rPr>
        <w:t>spoke-to-spoke communications, instead of NVAs. You need to "guess" the IP address that a VPN gateway will receive, and you can use that IP address in UDRs.</w:t>
      </w:r>
    </w:p>
    <w:p w14:paraId="786016FE" w14:textId="77777777" w:rsidR="00A7272D" w:rsidRPr="00EE6B46" w:rsidRDefault="00A7272D" w:rsidP="00A7272D">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3918A70E" w14:textId="77777777" w:rsidR="00A7272D" w:rsidRPr="00B37FEF" w:rsidRDefault="00A7272D" w:rsidP="00A7272D">
      <w:pPr>
        <w:spacing w:before="0" w:line="240" w:lineRule="auto"/>
        <w:textAlignment w:val="center"/>
        <w:rPr>
          <w:rFonts w:ascii="Calibri" w:hAnsi="Calibri" w:cs="Calibri"/>
        </w:rPr>
      </w:pPr>
    </w:p>
    <w:p w14:paraId="6DF9BBA8" w14:textId="77777777" w:rsidR="00A7272D" w:rsidRDefault="00A7272D" w:rsidP="001358E1">
      <w:pPr>
        <w:spacing w:before="0"/>
        <w:rPr>
          <w:rFonts w:ascii="Calibri" w:eastAsia="Times New Roman" w:hAnsi="Calibri" w:cs="Calibri"/>
          <w:color w:val="333333"/>
          <w:lang w:val="en" w:eastAsia="en-US"/>
        </w:rPr>
      </w:pPr>
    </w:p>
    <w:p w14:paraId="40389E90" w14:textId="77777777" w:rsidR="0064386D" w:rsidRDefault="0064386D">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47505AE0" w14:textId="702A0809" w:rsidR="0064386D" w:rsidRPr="00122300" w:rsidRDefault="0064386D" w:rsidP="0064386D">
      <w:pPr>
        <w:pStyle w:val="Heading1"/>
        <w:tabs>
          <w:tab w:val="left" w:pos="5318"/>
        </w:tabs>
      </w:pPr>
      <w:bookmarkStart w:id="11" w:name="_Toc484908706"/>
      <w:r>
        <w:lastRenderedPageBreak/>
        <w:t>Lab 9: VPN connection to the Hub Vnet</w:t>
      </w:r>
      <w:bookmarkEnd w:id="11"/>
    </w:p>
    <w:p w14:paraId="70BB1319" w14:textId="77777777" w:rsidR="0064386D" w:rsidRDefault="0064386D" w:rsidP="0064386D">
      <w:pPr>
        <w:rPr>
          <w:rFonts w:ascii="Calibri" w:hAnsi="Calibri" w:cs="Calibri"/>
        </w:rPr>
      </w:pPr>
    </w:p>
    <w:p w14:paraId="056B99C6" w14:textId="77777777" w:rsidR="00D77138" w:rsidRPr="00DD5583" w:rsidRDefault="00D77138" w:rsidP="0064386D">
      <w:pPr>
        <w:rPr>
          <w:rFonts w:ascii="Calibri" w:hAnsi="Calibri" w:cs="Calibri"/>
        </w:rPr>
      </w:pPr>
    </w:p>
    <w:p w14:paraId="23C15A2C" w14:textId="5002B3B4" w:rsidR="0064386D" w:rsidRDefault="00B26125"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Make sure that the VPN gateways have different Autonomous System Numbers (ASN) configured</w:t>
      </w:r>
      <w:r w:rsidR="0064386D" w:rsidRPr="00C70AE9">
        <w:rPr>
          <w:rFonts w:ascii="Calibri" w:hAnsi="Calibri" w:cs="Calibri"/>
        </w:rPr>
        <w:t>. You can check the ASN with this command:</w:t>
      </w:r>
    </w:p>
    <w:p w14:paraId="12B4D2BD" w14:textId="77777777" w:rsidR="003A6265" w:rsidRPr="003A6265" w:rsidRDefault="003A6265" w:rsidP="003A6265">
      <w:pPr>
        <w:spacing w:before="0" w:line="240" w:lineRule="auto"/>
        <w:textAlignment w:val="center"/>
        <w:rPr>
          <w:rFonts w:ascii="Calibri" w:hAnsi="Calibri" w:cs="Calibri"/>
        </w:rPr>
      </w:pPr>
    </w:p>
    <w:p w14:paraId="4BAD20AD" w14:textId="77777777" w:rsidR="0064386D" w:rsidRPr="00F11F96"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show -n vnet4gw</w:t>
      </w:r>
      <w:r>
        <w:rPr>
          <w:rFonts w:ascii="Courier New" w:eastAsia="Times New Roman" w:hAnsi="Courier New" w:cs="Courier New"/>
          <w:b/>
          <w:bCs/>
          <w:color w:val="000000"/>
          <w:sz w:val="20"/>
          <w:szCs w:val="20"/>
          <w:lang w:eastAsia="en-US"/>
        </w:rPr>
        <w:t xml:space="preserve"> | grep asn</w:t>
      </w:r>
    </w:p>
    <w:p w14:paraId="4BCB6CC1" w14:textId="2ED532EC"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bookmarkStart w:id="12" w:name="_GoBack"/>
      <w:r w:rsidR="003A6265">
        <w:rPr>
          <w:rFonts w:ascii="Courier New" w:eastAsia="Times New Roman" w:hAnsi="Courier New" w:cs="Courier New"/>
          <w:b/>
          <w:bCs/>
          <w:color w:val="FF0000"/>
          <w:sz w:val="20"/>
          <w:szCs w:val="20"/>
          <w:lang w:eastAsia="en-US"/>
        </w:rPr>
        <w:t>655</w:t>
      </w:r>
      <w:bookmarkEnd w:id="12"/>
      <w:r w:rsidR="003A6265">
        <w:rPr>
          <w:rFonts w:ascii="Courier New" w:eastAsia="Times New Roman" w:hAnsi="Courier New" w:cs="Courier New"/>
          <w:b/>
          <w:bCs/>
          <w:color w:val="FF0000"/>
          <w:sz w:val="20"/>
          <w:szCs w:val="20"/>
          <w:lang w:eastAsia="en-US"/>
        </w:rPr>
        <w:t>0</w:t>
      </w:r>
      <w:r w:rsidR="00B26125">
        <w:rPr>
          <w:rFonts w:ascii="Courier New" w:eastAsia="Times New Roman" w:hAnsi="Courier New" w:cs="Courier New"/>
          <w:b/>
          <w:bCs/>
          <w:color w:val="FF0000"/>
          <w:sz w:val="20"/>
          <w:szCs w:val="20"/>
          <w:lang w:eastAsia="en-US"/>
        </w:rPr>
        <w:t>4</w:t>
      </w:r>
      <w:r w:rsidRPr="00FD6CEA">
        <w:rPr>
          <w:rFonts w:ascii="Courier New" w:eastAsia="Times New Roman" w:hAnsi="Courier New" w:cs="Courier New"/>
          <w:bCs/>
          <w:color w:val="000000"/>
          <w:sz w:val="20"/>
          <w:szCs w:val="20"/>
          <w:lang w:eastAsia="en-US"/>
        </w:rPr>
        <w:t>,</w:t>
      </w:r>
    </w:p>
    <w:p w14:paraId="56181522" w14:textId="77777777" w:rsidR="0064386D" w:rsidRDefault="0064386D" w:rsidP="0064386D"/>
    <w:p w14:paraId="49353030" w14:textId="4B869ABF" w:rsidR="00B26125" w:rsidRPr="00F11F96" w:rsidRDefault="00B26125" w:rsidP="00B2612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w:t>
      </w:r>
      <w:r>
        <w:rPr>
          <w:rFonts w:ascii="Courier New" w:eastAsia="Times New Roman" w:hAnsi="Courier New" w:cs="Courier New"/>
          <w:b/>
          <w:bCs/>
          <w:color w:val="000000"/>
          <w:sz w:val="20"/>
          <w:szCs w:val="20"/>
          <w:lang w:eastAsia="en-US"/>
        </w:rPr>
        <w:t>twork vnet-gateway show -n vnet5</w:t>
      </w:r>
      <w:r w:rsidRPr="00FD6CEA">
        <w:rPr>
          <w:rFonts w:ascii="Courier New" w:eastAsia="Times New Roman" w:hAnsi="Courier New" w:cs="Courier New"/>
          <w:b/>
          <w:bCs/>
          <w:color w:val="000000"/>
          <w:sz w:val="20"/>
          <w:szCs w:val="20"/>
          <w:lang w:eastAsia="en-US"/>
        </w:rPr>
        <w:t>gw</w:t>
      </w:r>
      <w:r>
        <w:rPr>
          <w:rFonts w:ascii="Courier New" w:eastAsia="Times New Roman" w:hAnsi="Courier New" w:cs="Courier New"/>
          <w:b/>
          <w:bCs/>
          <w:color w:val="000000"/>
          <w:sz w:val="20"/>
          <w:szCs w:val="20"/>
          <w:lang w:eastAsia="en-US"/>
        </w:rPr>
        <w:t xml:space="preserve"> | grep asn</w:t>
      </w:r>
    </w:p>
    <w:p w14:paraId="1886908F" w14:textId="36492FDD" w:rsidR="00B26125" w:rsidRPr="00FD6CEA" w:rsidRDefault="00B26125" w:rsidP="00B2612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003A6265">
        <w:rPr>
          <w:rFonts w:ascii="Courier New" w:eastAsia="Times New Roman" w:hAnsi="Courier New" w:cs="Courier New"/>
          <w:b/>
          <w:bCs/>
          <w:color w:val="FF0000"/>
          <w:sz w:val="20"/>
          <w:szCs w:val="20"/>
          <w:lang w:eastAsia="en-US"/>
        </w:rPr>
        <w:t>6550</w:t>
      </w:r>
      <w:r w:rsidRPr="00FD6CEA">
        <w:rPr>
          <w:rFonts w:ascii="Courier New" w:eastAsia="Times New Roman" w:hAnsi="Courier New" w:cs="Courier New"/>
          <w:b/>
          <w:bCs/>
          <w:color w:val="FF0000"/>
          <w:sz w:val="20"/>
          <w:szCs w:val="20"/>
          <w:lang w:eastAsia="en-US"/>
        </w:rPr>
        <w:t>5</w:t>
      </w:r>
      <w:r w:rsidRPr="00FD6CEA">
        <w:rPr>
          <w:rFonts w:ascii="Courier New" w:eastAsia="Times New Roman" w:hAnsi="Courier New" w:cs="Courier New"/>
          <w:bCs/>
          <w:color w:val="000000"/>
          <w:sz w:val="20"/>
          <w:szCs w:val="20"/>
          <w:lang w:eastAsia="en-US"/>
        </w:rPr>
        <w:t>,</w:t>
      </w:r>
    </w:p>
    <w:p w14:paraId="1E98195A" w14:textId="728D22CF" w:rsidR="0064386D" w:rsidRPr="00B26125" w:rsidRDefault="0064386D" w:rsidP="00B26125">
      <w:pPr>
        <w:shd w:val="clear" w:color="auto" w:fill="FFFFFF"/>
        <w:spacing w:before="0" w:after="240" w:line="339" w:lineRule="atLeast"/>
        <w:jc w:val="both"/>
        <w:rPr>
          <w:rFonts w:ascii="Calibri" w:eastAsia="Times New Roman" w:hAnsi="Calibri" w:cs="Calibri"/>
          <w:lang w:eastAsia="en-US"/>
        </w:rPr>
      </w:pPr>
    </w:p>
    <w:p w14:paraId="560422C0" w14:textId="4E0D64D1" w:rsidR="003A6265" w:rsidRDefault="003A6265"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 xml:space="preserve">Change peerings to use the gateways we created in the previous lab. The "useRemoteGateways" property of the network peering will allow the </w:t>
      </w:r>
      <w:r w:rsidR="0010666A">
        <w:rPr>
          <w:rFonts w:ascii="Calibri" w:hAnsi="Calibri" w:cs="Calibri"/>
        </w:rPr>
        <w:t>vnet to use any VPN or ExpressRoute gateway in the destination vnet. Note that this option cannot be set if the destination vnet does not have any VPN or ExpressRoute gateway configured.</w:t>
      </w:r>
    </w:p>
    <w:p w14:paraId="0ED280C3" w14:textId="0BAC2440" w:rsidR="003A6265" w:rsidRDefault="003A6265" w:rsidP="003A6265">
      <w:pPr>
        <w:spacing w:before="0" w:line="240" w:lineRule="auto"/>
        <w:textAlignment w:val="center"/>
        <w:rPr>
          <w:rFonts w:ascii="Calibri" w:hAnsi="Calibri" w:cs="Calibri"/>
        </w:rPr>
      </w:pPr>
    </w:p>
    <w:p w14:paraId="65F759C7" w14:textId="47302181" w:rsidR="003A6265" w:rsidRPr="003A6265" w:rsidRDefault="003A6265" w:rsidP="003A626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3A6265">
        <w:rPr>
          <w:rFonts w:ascii="Courier New" w:eastAsia="Times New Roman" w:hAnsi="Courier New" w:cs="Courier New"/>
          <w:b/>
          <w:bCs/>
          <w:color w:val="000000"/>
          <w:sz w:val="20"/>
          <w:szCs w:val="20"/>
          <w:lang w:eastAsia="en-US"/>
        </w:rPr>
        <w:t>az network vnet peering update --vnet-name myVnet1 --name LinkTomyVnet4 --set useRemoteGateways=true</w:t>
      </w:r>
    </w:p>
    <w:p w14:paraId="2DB011BD" w14:textId="5B1282AE" w:rsidR="003A6265" w:rsidRDefault="003A6265" w:rsidP="003A6265">
      <w:pPr>
        <w:spacing w:before="0" w:line="240" w:lineRule="auto"/>
        <w:textAlignment w:val="center"/>
        <w:rPr>
          <w:rFonts w:ascii="Calibri" w:hAnsi="Calibri" w:cs="Calibri"/>
        </w:rPr>
      </w:pPr>
    </w:p>
    <w:p w14:paraId="4C8611F7" w14:textId="6B9467F2" w:rsidR="003A6265" w:rsidRPr="003A6265" w:rsidRDefault="003A6265" w:rsidP="003A626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3A6265">
        <w:rPr>
          <w:rFonts w:ascii="Courier New" w:eastAsia="Times New Roman" w:hAnsi="Courier New" w:cs="Courier New"/>
          <w:b/>
          <w:bCs/>
          <w:color w:val="000000"/>
          <w:sz w:val="20"/>
          <w:szCs w:val="20"/>
          <w:lang w:eastAsia="en-US"/>
        </w:rPr>
        <w:t>az network vnet pe</w:t>
      </w:r>
      <w:r>
        <w:rPr>
          <w:rFonts w:ascii="Courier New" w:eastAsia="Times New Roman" w:hAnsi="Courier New" w:cs="Courier New"/>
          <w:b/>
          <w:bCs/>
          <w:color w:val="000000"/>
          <w:sz w:val="20"/>
          <w:szCs w:val="20"/>
          <w:lang w:eastAsia="en-US"/>
        </w:rPr>
        <w:t>ering update --vnet-name myVnet2</w:t>
      </w:r>
      <w:r w:rsidRPr="003A6265">
        <w:rPr>
          <w:rFonts w:ascii="Courier New" w:eastAsia="Times New Roman" w:hAnsi="Courier New" w:cs="Courier New"/>
          <w:b/>
          <w:bCs/>
          <w:color w:val="000000"/>
          <w:sz w:val="20"/>
          <w:szCs w:val="20"/>
          <w:lang w:eastAsia="en-US"/>
        </w:rPr>
        <w:t xml:space="preserve"> --name LinkTomyVnet4 --set useRemoteGateways=true</w:t>
      </w:r>
    </w:p>
    <w:p w14:paraId="702C4372" w14:textId="23744D1A" w:rsidR="003A6265" w:rsidRDefault="003A6265" w:rsidP="003A6265">
      <w:pPr>
        <w:spacing w:before="0" w:line="240" w:lineRule="auto"/>
        <w:textAlignment w:val="center"/>
        <w:rPr>
          <w:rFonts w:ascii="Calibri" w:hAnsi="Calibri" w:cs="Calibri"/>
        </w:rPr>
      </w:pPr>
    </w:p>
    <w:p w14:paraId="3C37C4BB" w14:textId="58396C79" w:rsidR="003A6265" w:rsidRPr="003A6265" w:rsidRDefault="003A6265" w:rsidP="003A626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3A6265">
        <w:rPr>
          <w:rFonts w:ascii="Courier New" w:eastAsia="Times New Roman" w:hAnsi="Courier New" w:cs="Courier New"/>
          <w:b/>
          <w:bCs/>
          <w:color w:val="000000"/>
          <w:sz w:val="20"/>
          <w:szCs w:val="20"/>
          <w:lang w:eastAsia="en-US"/>
        </w:rPr>
        <w:t>az network vnet pe</w:t>
      </w:r>
      <w:r>
        <w:rPr>
          <w:rFonts w:ascii="Courier New" w:eastAsia="Times New Roman" w:hAnsi="Courier New" w:cs="Courier New"/>
          <w:b/>
          <w:bCs/>
          <w:color w:val="000000"/>
          <w:sz w:val="20"/>
          <w:szCs w:val="20"/>
          <w:lang w:eastAsia="en-US"/>
        </w:rPr>
        <w:t>ering update --vnet-name myVnet3</w:t>
      </w:r>
      <w:r w:rsidRPr="003A6265">
        <w:rPr>
          <w:rFonts w:ascii="Courier New" w:eastAsia="Times New Roman" w:hAnsi="Courier New" w:cs="Courier New"/>
          <w:b/>
          <w:bCs/>
          <w:color w:val="000000"/>
          <w:sz w:val="20"/>
          <w:szCs w:val="20"/>
          <w:lang w:eastAsia="en-US"/>
        </w:rPr>
        <w:t xml:space="preserve"> --name LinkTomyVnet4 --set useRemoteGateways=true</w:t>
      </w:r>
    </w:p>
    <w:p w14:paraId="3FBE9884" w14:textId="77777777" w:rsidR="003A6265" w:rsidRDefault="003A6265" w:rsidP="003A6265">
      <w:pPr>
        <w:spacing w:before="0" w:line="240" w:lineRule="auto"/>
        <w:textAlignment w:val="center"/>
        <w:rPr>
          <w:rFonts w:ascii="Calibri" w:hAnsi="Calibri" w:cs="Calibri"/>
        </w:rPr>
      </w:pPr>
    </w:p>
    <w:p w14:paraId="7F763194" w14:textId="77777777" w:rsidR="003A6265" w:rsidRPr="003A6265" w:rsidRDefault="003A6265" w:rsidP="003A6265">
      <w:pPr>
        <w:spacing w:before="0" w:line="240" w:lineRule="auto"/>
        <w:textAlignment w:val="center"/>
        <w:rPr>
          <w:rFonts w:ascii="Calibri" w:hAnsi="Calibri" w:cs="Calibri"/>
        </w:rPr>
      </w:pPr>
    </w:p>
    <w:p w14:paraId="4C11513C" w14:textId="4608ADE6" w:rsidR="0064386D" w:rsidRDefault="00B26125"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 xml:space="preserve">Now </w:t>
      </w:r>
      <w:r w:rsidR="0064386D">
        <w:rPr>
          <w:rFonts w:ascii="Calibri" w:hAnsi="Calibri" w:cs="Calibri"/>
        </w:rPr>
        <w:t>we can establish a VPN tunnel between them. Note that tunnels are bidirectional, so you will need to establish a tunnel from vnet4gw to vnet5gw, and another one in the opposite direction (note that it is normal for these commands to take some time to run):</w:t>
      </w:r>
    </w:p>
    <w:p w14:paraId="31B89003" w14:textId="77777777" w:rsidR="00B26125" w:rsidRPr="00B26125" w:rsidRDefault="00B26125" w:rsidP="00B26125">
      <w:pPr>
        <w:spacing w:before="0" w:line="240" w:lineRule="auto"/>
        <w:textAlignment w:val="center"/>
        <w:rPr>
          <w:rFonts w:ascii="Calibri" w:hAnsi="Calibri" w:cs="Calibri"/>
        </w:rPr>
      </w:pPr>
    </w:p>
    <w:p w14:paraId="4F6645D6" w14:textId="77777777"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 xml:space="preserve">az network vpn-connection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 xml:space="preserve">w --enable-bgp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2191F0D2" w14:textId="77777777" w:rsidR="0064386D" w:rsidRDefault="0064386D" w:rsidP="0064386D">
      <w:pPr>
        <w:rPr>
          <w:rFonts w:ascii="Calibri" w:hAnsi="Calibri" w:cs="Calibri"/>
        </w:rPr>
      </w:pPr>
    </w:p>
    <w:p w14:paraId="76D0661A" w14:textId="77777777"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az network vpn-connection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--enable-bgp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33E9EE07" w14:textId="77777777" w:rsidR="0064386D" w:rsidRDefault="0064386D" w:rsidP="0064386D">
      <w:pPr>
        <w:rPr>
          <w:rFonts w:ascii="Calibri" w:hAnsi="Calibri" w:cs="Calibri"/>
        </w:rPr>
      </w:pPr>
    </w:p>
    <w:p w14:paraId="305D62AD" w14:textId="77777777" w:rsidR="0064386D" w:rsidRDefault="0064386D" w:rsidP="0064386D">
      <w:pPr>
        <w:rPr>
          <w:rFonts w:ascii="Calibri" w:hAnsi="Calibri" w:cs="Calibri"/>
        </w:rPr>
      </w:pPr>
      <w:r>
        <w:rPr>
          <w:rFonts w:ascii="Calibri" w:hAnsi="Calibri" w:cs="Calibri"/>
        </w:rPr>
        <w:t>Once you have provisioned the connections you can check their state with this command:</w:t>
      </w:r>
    </w:p>
    <w:p w14:paraId="099F626A" w14:textId="77777777"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az network vpn-connection list -o table</w:t>
      </w:r>
    </w:p>
    <w:p w14:paraId="428F2EA3" w14:textId="77777777" w:rsidR="0064386D" w:rsidRDefault="0064386D" w:rsidP="0064386D">
      <w:pPr>
        <w:rPr>
          <w:rFonts w:ascii="Calibri" w:hAnsi="Calibri" w:cs="Calibri"/>
        </w:rPr>
      </w:pPr>
    </w:p>
    <w:p w14:paraId="09FCEA8D" w14:textId="77777777"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If you now try to reach a VM in myVnet5 from any of the VMs in the other Vnets, it should work without any further configuration, following the topology found in the figure below:</w:t>
      </w:r>
    </w:p>
    <w:p w14:paraId="46BED3B4" w14:textId="77777777" w:rsidR="0064386D" w:rsidRPr="00C70AE9" w:rsidRDefault="0064386D" w:rsidP="0064386D">
      <w:pPr>
        <w:spacing w:before="0" w:line="240" w:lineRule="auto"/>
        <w:textAlignment w:val="center"/>
        <w:rPr>
          <w:rFonts w:ascii="Calibri" w:hAnsi="Calibri" w:cs="Calibri"/>
        </w:rPr>
      </w:pPr>
    </w:p>
    <w:p w14:paraId="21CC67E0" w14:textId="77777777" w:rsidR="0064386D" w:rsidRPr="00DD5583"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lab-user@myVnet1vm:~$ ping 10.5.1.4</w:t>
      </w:r>
    </w:p>
    <w:p w14:paraId="39B9BACA" w14:textId="77777777" w:rsidR="0064386D" w:rsidRPr="00DD5583"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253FBCFD" w14:textId="77777777" w:rsidR="0064386D" w:rsidRPr="00DD5583"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icmp_seq=1 ttl=62 time=10.9 ms</w:t>
      </w:r>
    </w:p>
    <w:p w14:paraId="1941F514" w14:textId="77777777"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icmp_seq=2 ttl=62 time=9.92 ms</w:t>
      </w:r>
    </w:p>
    <w:p w14:paraId="1263B877" w14:textId="77777777" w:rsidR="0064386D" w:rsidRDefault="0064386D" w:rsidP="0064386D">
      <w:pPr>
        <w:rPr>
          <w:rFonts w:ascii="Calibri" w:hAnsi="Calibri" w:cs="Calibri"/>
        </w:rPr>
      </w:pPr>
    </w:p>
    <w:p w14:paraId="16A8698D" w14:textId="77777777" w:rsidR="0064386D" w:rsidRDefault="0064386D" w:rsidP="0064386D">
      <w:pPr>
        <w:jc w:val="center"/>
        <w:rPr>
          <w:rFonts w:ascii="Calibri" w:hAnsi="Calibri" w:cs="Calibri"/>
        </w:rPr>
      </w:pPr>
      <w:r>
        <w:rPr>
          <w:noProof/>
          <w:lang w:eastAsia="en-US"/>
        </w:rPr>
        <w:lastRenderedPageBreak/>
        <w:drawing>
          <wp:inline distT="0" distB="0" distL="0" distR="0" wp14:anchorId="2698A374" wp14:editId="48C367D1">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8825"/>
                    </a:xfrm>
                    <a:prstGeom prst="rect">
                      <a:avLst/>
                    </a:prstGeom>
                  </pic:spPr>
                </pic:pic>
              </a:graphicData>
            </a:graphic>
          </wp:inline>
        </w:drawing>
      </w:r>
    </w:p>
    <w:p w14:paraId="55E6022A" w14:textId="30896E90" w:rsidR="0064386D" w:rsidRDefault="0010666A" w:rsidP="0064386D">
      <w:pPr>
        <w:jc w:val="center"/>
        <w:rPr>
          <w:rFonts w:ascii="Calibri" w:hAnsi="Calibri" w:cs="Calibri"/>
        </w:rPr>
      </w:pPr>
      <w:r>
        <w:rPr>
          <w:rFonts w:ascii="Calibri" w:hAnsi="Calibri" w:cs="Calibri"/>
          <w:b/>
        </w:rPr>
        <w:t>Figure 10</w:t>
      </w:r>
      <w:r w:rsidR="0064386D">
        <w:rPr>
          <w:rFonts w:ascii="Calibri" w:hAnsi="Calibri" w:cs="Calibri"/>
        </w:rPr>
        <w:t>: VPN connection through Vnet peering</w:t>
      </w:r>
    </w:p>
    <w:p w14:paraId="73EDEB15" w14:textId="77777777" w:rsidR="0064386D" w:rsidRDefault="0064386D" w:rsidP="0064386D">
      <w:pPr>
        <w:rPr>
          <w:rFonts w:ascii="Calibri" w:hAnsi="Calibri" w:cs="Calibri"/>
        </w:rPr>
      </w:pPr>
    </w:p>
    <w:p w14:paraId="09607F11" w14:textId="77777777" w:rsidR="0064386D" w:rsidRDefault="0064386D" w:rsidP="0064386D">
      <w:pPr>
        <w:rPr>
          <w:rFonts w:ascii="Calibri" w:hAnsi="Calibri" w:cs="Calibri"/>
        </w:rPr>
      </w:pPr>
      <w:r>
        <w:rPr>
          <w:rFonts w:ascii="Calibri" w:hAnsi="Calibri" w:cs="Calibri"/>
        </w:rPr>
        <w:t>This is so because of how the Vnet peerings were configured, more specifically the parameters AllowForwardedTraffic and UseRemoteGateways (in the spokes),  and AllowGatewayTransite (in the hub):</w:t>
      </w:r>
    </w:p>
    <w:p w14:paraId="55F75B28"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myVnet1 -o table</w:t>
      </w:r>
    </w:p>
    <w:p w14:paraId="0D70FF47"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AllowForwardedTraffic    Name           PeeringState    UseRemoteGateways</w:t>
      </w:r>
    </w:p>
    <w:p w14:paraId="42FDEFEE"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22EA4C96"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LinkTomyVnet4  Connected       </w:t>
      </w:r>
      <w:r w:rsidRPr="000E13C9">
        <w:rPr>
          <w:rFonts w:ascii="Courier New" w:eastAsia="Times New Roman" w:hAnsi="Courier New" w:cs="Courier New"/>
          <w:b/>
          <w:bCs/>
          <w:color w:val="FF0000"/>
          <w:sz w:val="20"/>
          <w:szCs w:val="20"/>
          <w:lang w:eastAsia="en-US"/>
        </w:rPr>
        <w:t>True</w:t>
      </w:r>
    </w:p>
    <w:p w14:paraId="1188E924" w14:textId="77777777" w:rsidR="0064386D" w:rsidRDefault="0064386D" w:rsidP="0064386D">
      <w:pPr>
        <w:rPr>
          <w:rFonts w:ascii="Calibri" w:hAnsi="Calibri" w:cs="Calibri"/>
        </w:rPr>
      </w:pPr>
    </w:p>
    <w:p w14:paraId="4C64CAF7"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myVnet4 -o table</w:t>
      </w:r>
    </w:p>
    <w:p w14:paraId="51CB4B1C"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AllowGatewayTransit    Name           PeeringState    </w:t>
      </w:r>
    </w:p>
    <w:p w14:paraId="7F0D41CB"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3AA1F3AB"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LinkTomyVnet2  Connected       </w:t>
      </w:r>
    </w:p>
    <w:p w14:paraId="720DC8C0"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LinkTomyVnet1  Connected      </w:t>
      </w:r>
    </w:p>
    <w:p w14:paraId="15DB6198"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LinkTomyVnet3  Connected       </w:t>
      </w:r>
    </w:p>
    <w:p w14:paraId="1C3BB0CE" w14:textId="77777777" w:rsidR="0064386D" w:rsidRDefault="0064386D" w:rsidP="0064386D">
      <w:pPr>
        <w:rPr>
          <w:rFonts w:ascii="Calibri" w:hAnsi="Calibri" w:cs="Calibri"/>
        </w:rPr>
      </w:pPr>
    </w:p>
    <w:p w14:paraId="38FA853C" w14:textId="77777777"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You can have a look at the effective routing table of an interface, and you will see that a route for Vnet5 has been automatically established, pointing to the vnet Gateway of the hub Vnet (to its public IP address, to be accurate):</w:t>
      </w:r>
    </w:p>
    <w:p w14:paraId="7DD623B0" w14:textId="77777777" w:rsidR="0064386D" w:rsidRDefault="0064386D" w:rsidP="0064386D">
      <w:pPr>
        <w:spacing w:before="0" w:line="240" w:lineRule="auto"/>
        <w:textAlignment w:val="center"/>
        <w:rPr>
          <w:rFonts w:ascii="Calibri" w:hAnsi="Calibri" w:cs="Calibri"/>
        </w:rPr>
      </w:pPr>
    </w:p>
    <w:p w14:paraId="1B240F6D"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nic show-effective-route-table -n myVnet1vmnic</w:t>
      </w:r>
    </w:p>
    <w:p w14:paraId="51707F12"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w:t>
      </w:r>
    </w:p>
    <w:p w14:paraId="63C7B166"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7EED8A6A"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"addressPrefix": [</w:t>
      </w:r>
    </w:p>
    <w:p w14:paraId="79E40814"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3C16E5F8"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5813AED"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"name": null,</w:t>
      </w:r>
    </w:p>
    <w:p w14:paraId="59BE7C26"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"nextHopIpAddress": [</w:t>
      </w:r>
    </w:p>
    <w:p w14:paraId="7BADA6C7"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FE40C7D"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7ABFFC56"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 xml:space="preserve">      "nextHopType":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324062C8"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6B1A7017"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704B0F99"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0AA25A7E" w14:textId="77777777" w:rsidR="0064386D" w:rsidRDefault="0064386D" w:rsidP="0064386D">
      <w:pPr>
        <w:rPr>
          <w:rFonts w:ascii="Calibri" w:hAnsi="Calibri" w:cs="Calibri"/>
        </w:rPr>
      </w:pPr>
    </w:p>
    <w:p w14:paraId="11765BA2" w14:textId="77777777" w:rsidR="0064386D" w:rsidRDefault="0064386D" w:rsidP="0064386D">
      <w:pPr>
        <w:rPr>
          <w:rFonts w:ascii="Calibri" w:hAnsi="Calibri" w:cs="Calibri"/>
        </w:rPr>
      </w:pPr>
      <w:r>
        <w:rPr>
          <w:rFonts w:ascii="Calibri" w:hAnsi="Calibri" w:cs="Calibri"/>
        </w:rPr>
        <w:t>However, you might want to push this traffic through the Network Virtual Appliances too. The process that we have seen so far is valid for the GatewaySubnet of Vnet4 (where the hub VPN gateway is located), as the following figure depicts:</w:t>
      </w:r>
    </w:p>
    <w:p w14:paraId="04A610C0" w14:textId="77777777" w:rsidR="0064386D" w:rsidRDefault="0064386D" w:rsidP="0064386D">
      <w:pPr>
        <w:rPr>
          <w:rFonts w:ascii="Calibri" w:hAnsi="Calibri" w:cs="Calibri"/>
        </w:rPr>
      </w:pPr>
    </w:p>
    <w:p w14:paraId="71DD4062" w14:textId="77777777" w:rsidR="0064386D" w:rsidRDefault="0064386D" w:rsidP="0064386D">
      <w:pPr>
        <w:jc w:val="center"/>
        <w:rPr>
          <w:rFonts w:ascii="Calibri" w:hAnsi="Calibri" w:cs="Calibri"/>
        </w:rPr>
      </w:pPr>
      <w:r>
        <w:rPr>
          <w:noProof/>
          <w:lang w:eastAsia="en-US"/>
        </w:rPr>
        <w:drawing>
          <wp:inline distT="0" distB="0" distL="0" distR="0" wp14:anchorId="0B728C21" wp14:editId="4476813D">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0650"/>
                    </a:xfrm>
                    <a:prstGeom prst="rect">
                      <a:avLst/>
                    </a:prstGeom>
                  </pic:spPr>
                </pic:pic>
              </a:graphicData>
            </a:graphic>
          </wp:inline>
        </w:drawing>
      </w:r>
    </w:p>
    <w:p w14:paraId="4FFBD701" w14:textId="4A8CB8C1" w:rsidR="0064386D" w:rsidRDefault="0064386D" w:rsidP="0064386D">
      <w:pPr>
        <w:jc w:val="center"/>
        <w:rPr>
          <w:rFonts w:ascii="Calibri" w:hAnsi="Calibri" w:cs="Calibri"/>
        </w:rPr>
      </w:pPr>
      <w:r w:rsidRPr="00E32A99">
        <w:rPr>
          <w:rFonts w:ascii="Calibri" w:hAnsi="Calibri" w:cs="Calibri"/>
          <w:b/>
        </w:rPr>
        <w:t xml:space="preserve">Figure </w:t>
      </w:r>
      <w:r w:rsidR="0010666A">
        <w:rPr>
          <w:rFonts w:ascii="Calibri" w:hAnsi="Calibri" w:cs="Calibri"/>
          <w:b/>
        </w:rPr>
        <w:t>11</w:t>
      </w:r>
      <w:r>
        <w:rPr>
          <w:rFonts w:ascii="Calibri" w:hAnsi="Calibri" w:cs="Calibri"/>
        </w:rPr>
        <w:t>. VPN traffic combined with Vnet peering and a Network Virtual Appliance</w:t>
      </w:r>
    </w:p>
    <w:p w14:paraId="0B740E51" w14:textId="77777777" w:rsidR="0064386D" w:rsidRDefault="0064386D" w:rsidP="0064386D">
      <w:pPr>
        <w:rPr>
          <w:rFonts w:ascii="Calibri" w:hAnsi="Calibri" w:cs="Calibri"/>
        </w:rPr>
      </w:pPr>
    </w:p>
    <w:p w14:paraId="7E5601CE" w14:textId="77777777"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For the gateway subnet in myVnet4 we will create a new routing table, add a route for vnet1-subnet1, and associate the route table to the GatewaySubnet:</w:t>
      </w:r>
    </w:p>
    <w:p w14:paraId="44902782" w14:textId="77777777" w:rsidR="0064386D" w:rsidRDefault="0064386D" w:rsidP="0064386D">
      <w:pPr>
        <w:spacing w:before="0" w:line="240" w:lineRule="auto"/>
        <w:textAlignment w:val="center"/>
        <w:rPr>
          <w:rFonts w:ascii="Calibri" w:hAnsi="Calibri" w:cs="Calibri"/>
        </w:rPr>
      </w:pPr>
    </w:p>
    <w:p w14:paraId="694880D0"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create --name vnet4-gw</w:t>
      </w:r>
    </w:p>
    <w:p w14:paraId="1D829C8F"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36BCCA21"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"W/\"c784f479-3e85-42d0-ba7b-d2c420f4d3d3\"",</w:t>
      </w:r>
    </w:p>
    <w:p w14:paraId="03A325F7"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24F41D45"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"westeurope",</w:t>
      </w:r>
    </w:p>
    <w:p w14:paraId="44139DCF"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3F99DB73"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0C84AF09"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593BA118"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F9FF1BB"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16096EE0"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02EF35FC"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"type": "Microsoft.Network/routeTables"</w:t>
      </w:r>
    </w:p>
    <w:p w14:paraId="2DF6B746" w14:textId="77777777"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6CE1D125"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lastRenderedPageBreak/>
        <w:t>az network route-table route create --address-prefix 10.1.1.0/24 --next-hop-ip-address 10.4.2.101 --next-hop-type VirtualAppliance --route-table-name vnet4-gw -n vnet1-subnet1</w:t>
      </w:r>
    </w:p>
    <w:p w14:paraId="2E216BAF"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532CDA23"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"addressPrefix": "10.1.1.0/24",</w:t>
      </w:r>
    </w:p>
    <w:p w14:paraId="7AB94814"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"etag": "W/\"97e76ca7-9217-4137-80fe-6c40a8488e09\"",</w:t>
      </w:r>
    </w:p>
    <w:p w14:paraId="310F1F87"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64386D">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2C39460D"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2C41298E"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"nextHopIpAddress": "10.4.2.101",</w:t>
      </w:r>
    </w:p>
    <w:p w14:paraId="5AE3F557"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"nextHopType": "VirtualAppliance",</w:t>
      </w:r>
    </w:p>
    <w:p w14:paraId="7647F2C1"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4138C263"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39861593" w14:textId="77777777"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67F6786C"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list --route-table-name vnet4-gw -o table</w:t>
      </w:r>
    </w:p>
    <w:p w14:paraId="7576C722"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AddressPrefix    Name           NextHopIpAddress    NextHopType       </w:t>
      </w:r>
    </w:p>
    <w:p w14:paraId="68C265E0"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04CB2C67" w14:textId="77777777"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10.1.1.0/24      vnet1-subnet1  10.4.2.101          VirtualAppliance </w:t>
      </w:r>
    </w:p>
    <w:p w14:paraId="01731FB9"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vnet subnet update -n GatewaySubnet --vnet-name myVnet4 --route-table vnet4-gw</w:t>
      </w:r>
    </w:p>
    <w:p w14:paraId="3894A771" w14:textId="77777777" w:rsidR="0064386D" w:rsidRDefault="0064386D" w:rsidP="0064386D">
      <w:pPr>
        <w:rPr>
          <w:rFonts w:ascii="Calibri" w:hAnsi="Calibri" w:cs="Calibri"/>
        </w:rPr>
      </w:pPr>
    </w:p>
    <w:p w14:paraId="39E86C79"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create --address-prefix 10.5.0.0/16 --next-hop-ip-address 10.4.2.101 --next-hop-type VirtualAppliance --route-table-name vnet1-subnet1 -n vnet5</w:t>
      </w:r>
    </w:p>
    <w:p w14:paraId="24963BC5" w14:textId="77777777" w:rsidR="0064386D" w:rsidRDefault="0064386D" w:rsidP="0064386D">
      <w:pPr>
        <w:rPr>
          <w:rFonts w:ascii="Calibri" w:hAnsi="Calibri" w:cs="Calibri"/>
        </w:rPr>
      </w:pPr>
    </w:p>
    <w:p w14:paraId="327FB7EE" w14:textId="77777777"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Now you can verify that VMs in myVnet1Subnet1 can still connect over SSH to VMs in myVnet5, but not any more over ICMP (as long as the rule for dropping ICMP traffic is configured in the NVA):</w:t>
      </w:r>
    </w:p>
    <w:p w14:paraId="68BFE440" w14:textId="77777777" w:rsidR="0064386D" w:rsidRPr="00C70AE9" w:rsidRDefault="0064386D" w:rsidP="0064386D">
      <w:pPr>
        <w:spacing w:before="0" w:line="240" w:lineRule="auto"/>
        <w:textAlignment w:val="center"/>
        <w:rPr>
          <w:rFonts w:ascii="Calibri" w:hAnsi="Calibri" w:cs="Calibri"/>
        </w:rPr>
      </w:pPr>
    </w:p>
    <w:p w14:paraId="24A44D55"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ping 10.5.1.4</w:t>
      </w:r>
    </w:p>
    <w:p w14:paraId="4E3786CD"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433B46E8"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541C035A"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51B98210"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B93132">
        <w:rPr>
          <w:rFonts w:ascii="Courier New" w:eastAsia="Times New Roman" w:hAnsi="Courier New" w:cs="Courier New"/>
          <w:b/>
          <w:bCs/>
          <w:color w:val="0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54BF8F01"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53DE087B"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ssh 10.5.1.4</w:t>
      </w:r>
    </w:p>
    <w:p w14:paraId="07F83ED6"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The authenticity of host '10.5.1.4 (10.5.1.4)' can't be established.</w:t>
      </w:r>
    </w:p>
    <w:p w14:paraId="598F5DA6"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ECDSA key fingerprint is SHA256:x8VGe15aAkaIRjznPaUzO94IkXHQlmh4h2g1Jq1oOdk.</w:t>
      </w:r>
    </w:p>
    <w:p w14:paraId="6C089533"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Are you sure you want to continue connecting (yes/no)? zes</w:t>
      </w:r>
    </w:p>
    <w:p w14:paraId="2050B4F3"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Please type 'yes' or 'no': yes</w:t>
      </w:r>
    </w:p>
    <w:p w14:paraId="533A85A6"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Warning: Permanently added '10.5.1.4' (ECDSA) to the list of known hosts.</w:t>
      </w:r>
    </w:p>
    <w:p w14:paraId="07261410"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lab-user@10.5.1.4's password:</w:t>
      </w:r>
    </w:p>
    <w:p w14:paraId="5ADC6CB9"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
          <w:bCs/>
          <w:color w:val="000000"/>
          <w:sz w:val="20"/>
          <w:szCs w:val="20"/>
          <w:lang w:eastAsia="en-US"/>
        </w:rPr>
        <w:t>Welcome</w:t>
      </w:r>
      <w:r w:rsidRPr="00B93132">
        <w:rPr>
          <w:rFonts w:ascii="Courier New" w:eastAsia="Times New Roman" w:hAnsi="Courier New" w:cs="Courier New"/>
          <w:bCs/>
          <w:color w:val="000000"/>
          <w:sz w:val="20"/>
          <w:szCs w:val="20"/>
          <w:lang w:eastAsia="en-US"/>
        </w:rPr>
        <w:t xml:space="preserve"> to Ubuntu 16.04.1 LTS (GNU/Linux 4.4.0-47-generic x86_64)</w:t>
      </w:r>
    </w:p>
    <w:p w14:paraId="5543D6EA" w14:textId="505F1D09" w:rsidR="0064386D" w:rsidRDefault="0064386D" w:rsidP="0064386D">
      <w:pPr>
        <w:rPr>
          <w:rFonts w:ascii="Calibri" w:eastAsia="Times New Roman" w:hAnsi="Calibri" w:cs="Calibri"/>
          <w:lang w:eastAsia="en-US"/>
        </w:rPr>
      </w:pPr>
    </w:p>
    <w:p w14:paraId="17ECF5BF" w14:textId="77777777" w:rsidR="0010666A" w:rsidRDefault="0010666A"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r w:rsidRPr="00EE6B46">
        <w:rPr>
          <w:b/>
          <w:color w:val="0070C0"/>
        </w:rPr>
        <w:t>What we have learnt</w:t>
      </w:r>
    </w:p>
    <w:p w14:paraId="789C5D86" w14:textId="77777777" w:rsidR="0010666A" w:rsidRPr="00EE6B46" w:rsidRDefault="0010666A"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b/>
          <w:color w:val="0070C0"/>
        </w:rPr>
      </w:pPr>
    </w:p>
    <w:p w14:paraId="21BCE647" w14:textId="176B0056" w:rsidR="0010666A" w:rsidRDefault="0010666A"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r>
        <w:rPr>
          <w:color w:val="0070C0"/>
        </w:rPr>
        <w:t>Vnet peerings allow for sharing VPN gateways in the hub to provide connectivity to the spokes through the peering option "Use Remote Gateways"</w:t>
      </w:r>
    </w:p>
    <w:p w14:paraId="66DAEA5D" w14:textId="77777777" w:rsidR="0010666A" w:rsidRPr="00EE6B46" w:rsidRDefault="0010666A" w:rsidP="0010666A">
      <w:pPr>
        <w:pBdr>
          <w:top w:val="single" w:sz="4" w:space="1" w:color="auto"/>
          <w:left w:val="single" w:sz="4" w:space="4" w:color="auto"/>
          <w:bottom w:val="single" w:sz="4" w:space="1" w:color="auto"/>
          <w:right w:val="single" w:sz="4" w:space="4" w:color="auto"/>
        </w:pBdr>
        <w:shd w:val="clear" w:color="auto" w:fill="DCF9F7" w:themeFill="accent3" w:themeFillTint="33"/>
        <w:spacing w:before="0" w:line="240" w:lineRule="auto"/>
        <w:textAlignment w:val="center"/>
        <w:rPr>
          <w:color w:val="0070C0"/>
        </w:rPr>
      </w:pPr>
    </w:p>
    <w:p w14:paraId="6BE9CD7D" w14:textId="77777777" w:rsidR="0010666A" w:rsidRDefault="0010666A" w:rsidP="0064386D">
      <w:pPr>
        <w:rPr>
          <w:rFonts w:ascii="Calibri" w:eastAsia="Times New Roman" w:hAnsi="Calibri" w:cs="Calibri"/>
          <w:lang w:eastAsia="en-US"/>
        </w:rPr>
      </w:pPr>
    </w:p>
    <w:p w14:paraId="6AF7E73C" w14:textId="23D1BC7C" w:rsidR="0064386D" w:rsidRPr="001358E1" w:rsidRDefault="0064386D" w:rsidP="001358E1">
      <w:pPr>
        <w:spacing w:before="0"/>
        <w:rPr>
          <w:rFonts w:ascii="Calibri" w:eastAsia="Times New Roman" w:hAnsi="Calibri" w:cs="Calibri"/>
          <w:color w:val="333333"/>
          <w:lang w:val="en" w:eastAsia="en-US"/>
        </w:rPr>
      </w:pP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3" w:name="_Toc484908707"/>
      <w:r>
        <w:lastRenderedPageBreak/>
        <w:t>End the lab</w:t>
      </w:r>
      <w:bookmarkEnd w:id="13"/>
    </w:p>
    <w:p w14:paraId="688C23AD" w14:textId="77777777" w:rsidR="001358E1" w:rsidRDefault="001358E1"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p>
    <w:p w14:paraId="58F383B3" w14:textId="52D5A0F1"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r w:rsidR="005F5FD8" w:rsidRPr="005323C0">
        <w:rPr>
          <w:rFonts w:ascii="Calibri" w:eastAsia="Times New Roman" w:hAnsi="Calibri" w:cs="Calibri"/>
          <w:b/>
          <w:color w:val="333333"/>
          <w:lang w:val="en" w:eastAsia="en-US"/>
        </w:rPr>
        <w:t>ansiblelab</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--name vnetTest</w:t>
      </w:r>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76184D58" w14:textId="0D6FD4CB" w:rsidR="001358E1" w:rsidRDefault="001358E1" w:rsidP="001358E1">
      <w:pPr>
        <w:spacing w:before="0"/>
        <w:rPr>
          <w:rFonts w:ascii="Calibri" w:eastAsiaTheme="majorEastAsia" w:hAnsi="Calibri" w:cs="Calibri"/>
          <w:b/>
          <w:bCs/>
          <w:caps/>
          <w:color w:val="FFFFFF" w:themeColor="background1"/>
        </w:rPr>
      </w:pPr>
    </w:p>
    <w:p w14:paraId="16433236" w14:textId="77777777" w:rsidR="001358E1" w:rsidRDefault="001358E1">
      <w:pPr>
        <w:rPr>
          <w:rFonts w:ascii="Calibri" w:eastAsiaTheme="majorEastAsia" w:hAnsi="Calibri" w:cs="Calibri"/>
          <w:b/>
          <w:bCs/>
          <w:caps/>
          <w:color w:val="FFFFFF" w:themeColor="background1"/>
        </w:rPr>
      </w:pPr>
      <w:r>
        <w:rPr>
          <w:rFonts w:ascii="Calibri" w:eastAsiaTheme="majorEastAsia" w:hAnsi="Calibri" w:cs="Calibri"/>
          <w:b/>
          <w:bCs/>
          <w:caps/>
          <w:color w:val="FFFFFF" w:themeColor="background1"/>
        </w:rPr>
        <w:br w:type="page"/>
      </w:r>
    </w:p>
    <w:p w14:paraId="1D5C11F2" w14:textId="0E00DDF3" w:rsidR="001358E1" w:rsidRPr="00122300" w:rsidRDefault="001358E1" w:rsidP="001358E1">
      <w:pPr>
        <w:pStyle w:val="Heading1"/>
        <w:tabs>
          <w:tab w:val="left" w:pos="5318"/>
        </w:tabs>
      </w:pPr>
      <w:bookmarkStart w:id="14" w:name="_Toc484908708"/>
      <w:r>
        <w:lastRenderedPageBreak/>
        <w:t>Conclusion</w:t>
      </w:r>
      <w:bookmarkEnd w:id="14"/>
    </w:p>
    <w:p w14:paraId="702936D2"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p>
    <w:p w14:paraId="7829022F"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 hope you have had fun running through this lab, and that you learnt something that you did not know before. We ran through multiple Azure networking topics like IPSec VPN, vnet peering, hub &amp; spoke vnet topologies and advanced NVA integration, but we covered as well other non-Azure topics such as Linux custom routing or advanced probes programming with PHP.</w:t>
      </w:r>
    </w:p>
    <w:p w14:paraId="5845B47E"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you have any suggestion to improve this lab, please open an issue in Github in this repository.</w:t>
      </w:r>
    </w:p>
    <w:p w14:paraId="0B507EF3" w14:textId="77777777" w:rsidR="009E6661" w:rsidRPr="001358E1" w:rsidRDefault="009E6661" w:rsidP="00016C29">
      <w:pPr>
        <w:shd w:val="clear" w:color="auto" w:fill="FFFFFF"/>
        <w:spacing w:before="0" w:after="240" w:line="339" w:lineRule="atLeast"/>
        <w:jc w:val="both"/>
        <w:rPr>
          <w:rFonts w:eastAsia="Times New Roman" w:cstheme="minorHAnsi"/>
          <w:color w:val="333333"/>
          <w:lang w:val="en" w:eastAsia="en-US"/>
        </w:rPr>
      </w:pPr>
    </w:p>
    <w:p w14:paraId="653EB94B" w14:textId="77777777" w:rsidR="002D6D73" w:rsidRPr="00970FD8" w:rsidRDefault="00325D4E">
      <w:pPr>
        <w:pStyle w:val="Heading2"/>
        <w:rPr>
          <w:rFonts w:asciiTheme="majorHAnsi" w:hAnsiTheme="majorHAnsi" w:cstheme="majorHAnsi"/>
          <w:b/>
          <w:bCs/>
        </w:rPr>
      </w:pPr>
      <w:bookmarkStart w:id="15" w:name="_Toc484908709"/>
      <w:r w:rsidRPr="00970FD8">
        <w:rPr>
          <w:rFonts w:asciiTheme="majorHAnsi" w:hAnsiTheme="majorHAnsi" w:cstheme="majorHAnsi"/>
          <w:b/>
          <w:bCs/>
        </w:rPr>
        <w:t>R</w:t>
      </w:r>
      <w:r w:rsidR="001D5743" w:rsidRPr="00970FD8">
        <w:rPr>
          <w:rFonts w:asciiTheme="majorHAnsi" w:hAnsiTheme="majorHAnsi" w:cstheme="majorHAnsi"/>
          <w:b/>
          <w:bCs/>
        </w:rPr>
        <w:t>eferences</w:t>
      </w:r>
      <w:bookmarkEnd w:id="15"/>
    </w:p>
    <w:p w14:paraId="4221888E" w14:textId="35ED96BC" w:rsidR="00F07A48" w:rsidRDefault="00F07A48" w:rsidP="00F07A48">
      <w:r>
        <w:t>Useful links:</w:t>
      </w:r>
    </w:p>
    <w:p w14:paraId="3E35FF7C" w14:textId="19B5D5D7" w:rsidR="00060F2C" w:rsidRDefault="001624BD" w:rsidP="009B5C5F">
      <w:pPr>
        <w:pStyle w:val="ListParagraph"/>
        <w:numPr>
          <w:ilvl w:val="0"/>
          <w:numId w:val="15"/>
        </w:numPr>
      </w:pPr>
      <w:r>
        <w:t xml:space="preserve">Azure network documentation: </w:t>
      </w:r>
      <w:hyperlink r:id="rId30" w:anchor="pivot=services&amp;panel=network" w:history="1">
        <w:r w:rsidR="009B5C5F" w:rsidRPr="00325796">
          <w:rPr>
            <w:rStyle w:val="Hyperlink"/>
          </w:rPr>
          <w:t>https://docs.microsoft.com/en-us/azure/#pivot=services&amp;panel=network</w:t>
        </w:r>
      </w:hyperlink>
    </w:p>
    <w:p w14:paraId="3C2C01CA" w14:textId="01A00D89" w:rsidR="00007EAF" w:rsidRDefault="00007EAF" w:rsidP="00007EAF">
      <w:pPr>
        <w:pStyle w:val="ListParagraph"/>
        <w:numPr>
          <w:ilvl w:val="0"/>
          <w:numId w:val="15"/>
        </w:numPr>
      </w:pPr>
      <w:r w:rsidRPr="00007EAF">
        <w:t>Hub and Spoke network to</w:t>
      </w:r>
      <w:r>
        <w:t xml:space="preserve">pology in Azure: </w:t>
      </w:r>
      <w:hyperlink r:id="rId31" w:history="1">
        <w:r w:rsidRPr="00852AFF">
          <w:rPr>
            <w:rStyle w:val="Hyperlink"/>
          </w:rPr>
          <w:t>https://docs.microsoft.com/en-us/azure/architecture/reference-architectures/hybrid-networking/hub-spoke</w:t>
        </w:r>
      </w:hyperlink>
    </w:p>
    <w:p w14:paraId="6A0CF72D" w14:textId="30E273CC" w:rsidR="00007EAF" w:rsidRDefault="00007EAF" w:rsidP="00007EAF">
      <w:pPr>
        <w:pStyle w:val="ListParagraph"/>
        <w:numPr>
          <w:ilvl w:val="0"/>
          <w:numId w:val="15"/>
        </w:numPr>
      </w:pPr>
      <w:r>
        <w:t>Olivier Martin blog's on Azure networking:</w:t>
      </w:r>
    </w:p>
    <w:p w14:paraId="7A81186C" w14:textId="6FC561BD" w:rsidR="00007EAF" w:rsidRDefault="00007EAF" w:rsidP="00007EAF">
      <w:pPr>
        <w:pStyle w:val="ListParagraph"/>
        <w:numPr>
          <w:ilvl w:val="1"/>
          <w:numId w:val="15"/>
        </w:numPr>
      </w:pPr>
      <w:r>
        <w:t xml:space="preserve">Part 1: </w:t>
      </w:r>
      <w:hyperlink r:id="rId32" w:history="1">
        <w:r w:rsidRPr="00852AFF">
          <w:rPr>
            <w:rStyle w:val="Hyperlink"/>
          </w:rPr>
          <w:t>https://docs.microsoft.com/en-us/azure/architecture/reference-architectures/hybrid-networking/hub-spoke</w:t>
        </w:r>
      </w:hyperlink>
    </w:p>
    <w:p w14:paraId="5A51E362" w14:textId="67A1CA49" w:rsidR="00007EAF" w:rsidRDefault="00007EAF" w:rsidP="00007EAF">
      <w:pPr>
        <w:pStyle w:val="ListParagraph"/>
        <w:numPr>
          <w:ilvl w:val="1"/>
          <w:numId w:val="15"/>
        </w:numPr>
      </w:pPr>
      <w:r>
        <w:t xml:space="preserve">Part 2: </w:t>
      </w:r>
      <w:hyperlink r:id="rId33" w:history="1">
        <w:r w:rsidRPr="00852AFF">
          <w:rPr>
            <w:rStyle w:val="Hyperlink"/>
          </w:rPr>
          <w:t>https://azure.microsoft.com/en-us/blog/networking-to-and-within-the-azure-cloud-part-2/</w:t>
        </w:r>
      </w:hyperlink>
    </w:p>
    <w:p w14:paraId="486155AA" w14:textId="3268B3BB" w:rsidR="00007EAF" w:rsidRPr="00007EAF" w:rsidRDefault="00007EAF" w:rsidP="00007EAF">
      <w:pPr>
        <w:pStyle w:val="ListParagraph"/>
        <w:numPr>
          <w:ilvl w:val="1"/>
          <w:numId w:val="15"/>
        </w:numPr>
      </w:pPr>
      <w:r>
        <w:t xml:space="preserve">Part 3: </w:t>
      </w:r>
      <w:hyperlink r:id="rId34" w:history="1">
        <w:r w:rsidRPr="00852AFF">
          <w:rPr>
            <w:rStyle w:val="Hyperlink"/>
          </w:rPr>
          <w:t>https://azure.microsoft.com/en-us/blog/networking-to-and-within-the-azure-cloud-part-3/</w:t>
        </w:r>
      </w:hyperlink>
    </w:p>
    <w:p w14:paraId="20CED61C" w14:textId="1F813DC9" w:rsidR="009B5C5F" w:rsidRDefault="009B5C5F" w:rsidP="009B5C5F">
      <w:pPr>
        <w:pStyle w:val="ListParagraph"/>
        <w:numPr>
          <w:ilvl w:val="0"/>
          <w:numId w:val="15"/>
        </w:numPr>
        <w:rPr>
          <w:lang w:val="de-DE"/>
        </w:rPr>
      </w:pPr>
      <w:r w:rsidRPr="009B5C5F">
        <w:rPr>
          <w:lang w:val="de-DE"/>
        </w:rPr>
        <w:t xml:space="preserve">Vnet documentation: </w:t>
      </w:r>
      <w:hyperlink r:id="rId35" w:history="1">
        <w:r w:rsidRPr="00325796">
          <w:rPr>
            <w:rStyle w:val="Hyperlink"/>
            <w:lang w:val="de-DE"/>
          </w:rPr>
          <w:t>https://docs.microsoft.com/en-us/azure/virtual-network/</w:t>
        </w:r>
      </w:hyperlink>
    </w:p>
    <w:p w14:paraId="1A8EA4B2" w14:textId="310BED68" w:rsidR="009B5C5F" w:rsidRDefault="009B5C5F" w:rsidP="009B5C5F">
      <w:pPr>
        <w:pStyle w:val="ListParagraph"/>
        <w:numPr>
          <w:ilvl w:val="0"/>
          <w:numId w:val="15"/>
        </w:numPr>
      </w:pPr>
      <w:r w:rsidRPr="009B5C5F">
        <w:t xml:space="preserve">Load Balancer documentation: </w:t>
      </w:r>
      <w:hyperlink r:id="rId36" w:history="1">
        <w:r w:rsidRPr="00325796">
          <w:rPr>
            <w:rStyle w:val="Hyperlink"/>
          </w:rPr>
          <w:t>https://docs.microsoft.com/en-us/azure/load-balancer/</w:t>
        </w:r>
      </w:hyperlink>
    </w:p>
    <w:p w14:paraId="0CC47B4B" w14:textId="527D87C3" w:rsidR="009B5C5F" w:rsidRDefault="009B5C5F" w:rsidP="009B5C5F">
      <w:pPr>
        <w:pStyle w:val="ListParagraph"/>
        <w:numPr>
          <w:ilvl w:val="0"/>
          <w:numId w:val="15"/>
        </w:numPr>
      </w:pPr>
      <w:r>
        <w:t xml:space="preserve">VPN Gateway documentation: </w:t>
      </w:r>
      <w:hyperlink r:id="rId37" w:history="1">
        <w:r w:rsidRPr="00325796">
          <w:rPr>
            <w:rStyle w:val="Hyperlink"/>
          </w:rPr>
          <w:t>https://docs.microsoft.com/en-us/azure/vpn-gateway/</w:t>
        </w:r>
      </w:hyperlink>
    </w:p>
    <w:p w14:paraId="1A6D38A1" w14:textId="77777777" w:rsidR="009B5C5F" w:rsidRPr="009B5C5F" w:rsidRDefault="009B5C5F" w:rsidP="00543C70"/>
    <w:p w14:paraId="06F61E7C" w14:textId="71E37615" w:rsidR="00060F2C" w:rsidRPr="009B5C5F" w:rsidRDefault="00060F2C" w:rsidP="00F07A48">
      <w:r w:rsidRPr="009B5C5F">
        <w:t xml:space="preserve"> </w:t>
      </w:r>
    </w:p>
    <w:p w14:paraId="5185D8B2" w14:textId="77777777" w:rsidR="00060F2C" w:rsidRPr="009B5C5F" w:rsidRDefault="00060F2C" w:rsidP="00F07A48"/>
    <w:p w14:paraId="00065EDA" w14:textId="77777777" w:rsidR="00F07A48" w:rsidRPr="009B5C5F" w:rsidRDefault="00F07A48" w:rsidP="00F07A48"/>
    <w:sectPr w:rsidR="00F07A48" w:rsidRPr="009B5C5F" w:rsidSect="00FC7791">
      <w:footerReference w:type="default" r:id="rId38"/>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10666A" w:rsidRDefault="0010666A">
      <w:pPr>
        <w:spacing w:line="240" w:lineRule="auto"/>
      </w:pPr>
      <w:r>
        <w:separator/>
      </w:r>
    </w:p>
  </w:endnote>
  <w:endnote w:type="continuationSeparator" w:id="0">
    <w:p w14:paraId="474360C1" w14:textId="77777777" w:rsidR="0010666A" w:rsidRDefault="001066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14:paraId="188BBA02" w14:textId="7A22300D" w:rsidR="0010666A" w:rsidRPr="00190922" w:rsidRDefault="0010666A" w:rsidP="00190922">
        <w:pPr>
          <w:pStyle w:val="Footer"/>
        </w:pPr>
        <w:r w:rsidRPr="00190922">
          <w:fldChar w:fldCharType="begin"/>
        </w:r>
        <w:r w:rsidRPr="00190922">
          <w:instrText xml:space="preserve"> PAGE   \* MERGEFORMAT </w:instrText>
        </w:r>
        <w:r w:rsidRPr="00190922">
          <w:fldChar w:fldCharType="separate"/>
        </w:r>
        <w:r w:rsidR="004A1C86">
          <w:rPr>
            <w:noProof/>
          </w:rPr>
          <w:t>49</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10666A" w:rsidRDefault="0010666A">
      <w:pPr>
        <w:spacing w:line="240" w:lineRule="auto"/>
      </w:pPr>
      <w:r>
        <w:separator/>
      </w:r>
    </w:p>
  </w:footnote>
  <w:footnote w:type="continuationSeparator" w:id="0">
    <w:p w14:paraId="11646019" w14:textId="77777777" w:rsidR="0010666A" w:rsidRDefault="001066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F7A91AE"/>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3420"/>
        </w:tabs>
        <w:ind w:left="34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6639C1"/>
    <w:multiLevelType w:val="multilevel"/>
    <w:tmpl w:val="FA10BF3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152BB"/>
    <w:multiLevelType w:val="multilevel"/>
    <w:tmpl w:val="78D643AE"/>
    <w:lvl w:ilvl="0">
      <w:start w:val="2"/>
      <w:numFmt w:val="decimal"/>
      <w:lvlText w:val="Step %1."/>
      <w:lvlJc w:val="left"/>
      <w:pPr>
        <w:tabs>
          <w:tab w:val="num" w:pos="720"/>
        </w:tabs>
        <w:ind w:left="720" w:hanging="360"/>
      </w:pPr>
      <w:rPr>
        <w:rFonts w:hint="default"/>
        <w:lang w:val="en"/>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CC8276D"/>
    <w:multiLevelType w:val="multilevel"/>
    <w:tmpl w:val="443875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1F25DE6"/>
    <w:multiLevelType w:val="multilevel"/>
    <w:tmpl w:val="2D7C72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713681"/>
    <w:multiLevelType w:val="multilevel"/>
    <w:tmpl w:val="AFEA19AE"/>
    <w:lvl w:ilvl="0">
      <w:start w:val="3"/>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41BD241B"/>
    <w:multiLevelType w:val="hybridMultilevel"/>
    <w:tmpl w:val="C7DA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5"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7" w15:restartNumberingAfterBreak="0">
    <w:nsid w:val="4FEA1C7A"/>
    <w:multiLevelType w:val="multilevel"/>
    <w:tmpl w:val="FB7A26B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2EE3DF6"/>
    <w:multiLevelType w:val="multilevel"/>
    <w:tmpl w:val="2F367316"/>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20"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E1AAE"/>
    <w:multiLevelType w:val="multilevel"/>
    <w:tmpl w:val="6DF4C102"/>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3"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DC533A"/>
    <w:multiLevelType w:val="hybridMultilevel"/>
    <w:tmpl w:val="2104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737C20"/>
    <w:multiLevelType w:val="multilevel"/>
    <w:tmpl w:val="FCFA89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7"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8" w15:restartNumberingAfterBreak="0">
    <w:nsid w:val="7AD93665"/>
    <w:multiLevelType w:val="multilevel"/>
    <w:tmpl w:val="7BD8B3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5"/>
  </w:num>
  <w:num w:numId="2">
    <w:abstractNumId w:val="20"/>
  </w:num>
  <w:num w:numId="3">
    <w:abstractNumId w:val="4"/>
  </w:num>
  <w:num w:numId="4">
    <w:abstractNumId w:val="11"/>
  </w:num>
  <w:num w:numId="5">
    <w:abstractNumId w:val="23"/>
  </w:num>
  <w:num w:numId="6">
    <w:abstractNumId w:val="16"/>
  </w:num>
  <w:num w:numId="7">
    <w:abstractNumId w:val="27"/>
  </w:num>
  <w:num w:numId="8">
    <w:abstractNumId w:val="6"/>
  </w:num>
  <w:num w:numId="9">
    <w:abstractNumId w:val="19"/>
  </w:num>
  <w:num w:numId="10">
    <w:abstractNumId w:val="26"/>
  </w:num>
  <w:num w:numId="11">
    <w:abstractNumId w:val="14"/>
  </w:num>
  <w:num w:numId="12">
    <w:abstractNumId w:val="0"/>
  </w:num>
  <w:num w:numId="13">
    <w:abstractNumId w:val="22"/>
  </w:num>
  <w:num w:numId="14">
    <w:abstractNumId w:val="10"/>
  </w:num>
  <w:num w:numId="15">
    <w:abstractNumId w:val="1"/>
  </w:num>
  <w:num w:numId="16">
    <w:abstractNumId w:val="2"/>
  </w:num>
  <w:num w:numId="17">
    <w:abstractNumId w:val="3"/>
  </w:num>
  <w:num w:numId="18">
    <w:abstractNumId w:val="24"/>
  </w:num>
  <w:num w:numId="19">
    <w:abstractNumId w:val="7"/>
  </w:num>
  <w:num w:numId="20">
    <w:abstractNumId w:val="9"/>
  </w:num>
  <w:num w:numId="21">
    <w:abstractNumId w:val="25"/>
  </w:num>
  <w:num w:numId="22">
    <w:abstractNumId w:val="17"/>
  </w:num>
  <w:num w:numId="23">
    <w:abstractNumId w:val="5"/>
  </w:num>
  <w:num w:numId="24">
    <w:abstractNumId w:val="8"/>
  </w:num>
  <w:num w:numId="25">
    <w:abstractNumId w:val="28"/>
  </w:num>
  <w:num w:numId="26">
    <w:abstractNumId w:val="21"/>
  </w:num>
  <w:num w:numId="27">
    <w:abstractNumId w:val="18"/>
  </w:num>
  <w:num w:numId="28">
    <w:abstractNumId w:val="12"/>
  </w:num>
  <w:num w:numId="29">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07EAF"/>
    <w:rsid w:val="00016917"/>
    <w:rsid w:val="00016A57"/>
    <w:rsid w:val="00016C29"/>
    <w:rsid w:val="000228C0"/>
    <w:rsid w:val="000403D2"/>
    <w:rsid w:val="00042E6A"/>
    <w:rsid w:val="00045BA5"/>
    <w:rsid w:val="00047690"/>
    <w:rsid w:val="00053255"/>
    <w:rsid w:val="00055131"/>
    <w:rsid w:val="00060F2C"/>
    <w:rsid w:val="000724E0"/>
    <w:rsid w:val="000851A8"/>
    <w:rsid w:val="000923A2"/>
    <w:rsid w:val="000A00A9"/>
    <w:rsid w:val="000A7B08"/>
    <w:rsid w:val="000B1D51"/>
    <w:rsid w:val="000B579D"/>
    <w:rsid w:val="000B59B3"/>
    <w:rsid w:val="000C57DE"/>
    <w:rsid w:val="000D1506"/>
    <w:rsid w:val="000E13C9"/>
    <w:rsid w:val="000E68CD"/>
    <w:rsid w:val="000F4605"/>
    <w:rsid w:val="0010666A"/>
    <w:rsid w:val="00114F1A"/>
    <w:rsid w:val="00115A2D"/>
    <w:rsid w:val="00122300"/>
    <w:rsid w:val="0013186E"/>
    <w:rsid w:val="001358E1"/>
    <w:rsid w:val="00137F42"/>
    <w:rsid w:val="0015015E"/>
    <w:rsid w:val="001501C5"/>
    <w:rsid w:val="00150D16"/>
    <w:rsid w:val="00151D61"/>
    <w:rsid w:val="001616C5"/>
    <w:rsid w:val="001624BD"/>
    <w:rsid w:val="00164D64"/>
    <w:rsid w:val="001668E8"/>
    <w:rsid w:val="0017526B"/>
    <w:rsid w:val="00176291"/>
    <w:rsid w:val="00177093"/>
    <w:rsid w:val="0018271E"/>
    <w:rsid w:val="00190922"/>
    <w:rsid w:val="00191181"/>
    <w:rsid w:val="00192BA9"/>
    <w:rsid w:val="001B6110"/>
    <w:rsid w:val="001C30B8"/>
    <w:rsid w:val="001D5743"/>
    <w:rsid w:val="001E2484"/>
    <w:rsid w:val="001E3FD5"/>
    <w:rsid w:val="001F6A32"/>
    <w:rsid w:val="001F7664"/>
    <w:rsid w:val="00200CC4"/>
    <w:rsid w:val="002119CB"/>
    <w:rsid w:val="00223CE5"/>
    <w:rsid w:val="00230C36"/>
    <w:rsid w:val="00231DAF"/>
    <w:rsid w:val="002335F1"/>
    <w:rsid w:val="00233B2E"/>
    <w:rsid w:val="00237518"/>
    <w:rsid w:val="00240D1D"/>
    <w:rsid w:val="00246ED4"/>
    <w:rsid w:val="0026072E"/>
    <w:rsid w:val="0027167B"/>
    <w:rsid w:val="00271C00"/>
    <w:rsid w:val="00274E24"/>
    <w:rsid w:val="00283D9F"/>
    <w:rsid w:val="0029318A"/>
    <w:rsid w:val="002A1F39"/>
    <w:rsid w:val="002A6D08"/>
    <w:rsid w:val="002B0E16"/>
    <w:rsid w:val="002B4524"/>
    <w:rsid w:val="002C008C"/>
    <w:rsid w:val="002D5F3C"/>
    <w:rsid w:val="002D6D73"/>
    <w:rsid w:val="002E4BF2"/>
    <w:rsid w:val="002F1C41"/>
    <w:rsid w:val="002F469D"/>
    <w:rsid w:val="00316898"/>
    <w:rsid w:val="00325D4E"/>
    <w:rsid w:val="003327E8"/>
    <w:rsid w:val="00336096"/>
    <w:rsid w:val="003462EF"/>
    <w:rsid w:val="00354675"/>
    <w:rsid w:val="00355A46"/>
    <w:rsid w:val="00393189"/>
    <w:rsid w:val="003A6265"/>
    <w:rsid w:val="003C157A"/>
    <w:rsid w:val="003C1E78"/>
    <w:rsid w:val="003C2126"/>
    <w:rsid w:val="003C7665"/>
    <w:rsid w:val="003C7EA3"/>
    <w:rsid w:val="003E158B"/>
    <w:rsid w:val="003E1CD2"/>
    <w:rsid w:val="003E5BD6"/>
    <w:rsid w:val="00406ADC"/>
    <w:rsid w:val="00424B53"/>
    <w:rsid w:val="004301FA"/>
    <w:rsid w:val="00430D21"/>
    <w:rsid w:val="004340C6"/>
    <w:rsid w:val="00435AEE"/>
    <w:rsid w:val="00456B65"/>
    <w:rsid w:val="00460052"/>
    <w:rsid w:val="0047082C"/>
    <w:rsid w:val="00492067"/>
    <w:rsid w:val="00497DDE"/>
    <w:rsid w:val="004A1C86"/>
    <w:rsid w:val="004B2EF5"/>
    <w:rsid w:val="004B2F5A"/>
    <w:rsid w:val="004C1AF6"/>
    <w:rsid w:val="004D28EA"/>
    <w:rsid w:val="004D4F37"/>
    <w:rsid w:val="004E1285"/>
    <w:rsid w:val="004E3B92"/>
    <w:rsid w:val="004E4AC1"/>
    <w:rsid w:val="004F2E49"/>
    <w:rsid w:val="00500A0D"/>
    <w:rsid w:val="005323C0"/>
    <w:rsid w:val="00534240"/>
    <w:rsid w:val="005352E8"/>
    <w:rsid w:val="00541D83"/>
    <w:rsid w:val="00543C70"/>
    <w:rsid w:val="00550537"/>
    <w:rsid w:val="00554F24"/>
    <w:rsid w:val="00566A88"/>
    <w:rsid w:val="00581E31"/>
    <w:rsid w:val="00583916"/>
    <w:rsid w:val="005866DA"/>
    <w:rsid w:val="00591F69"/>
    <w:rsid w:val="005A03EE"/>
    <w:rsid w:val="005C2769"/>
    <w:rsid w:val="005C4B3D"/>
    <w:rsid w:val="005E404E"/>
    <w:rsid w:val="005E6261"/>
    <w:rsid w:val="005F5FD8"/>
    <w:rsid w:val="00606F57"/>
    <w:rsid w:val="00612B84"/>
    <w:rsid w:val="00613260"/>
    <w:rsid w:val="00634EA9"/>
    <w:rsid w:val="0064386D"/>
    <w:rsid w:val="00656ACF"/>
    <w:rsid w:val="006652C7"/>
    <w:rsid w:val="006658E8"/>
    <w:rsid w:val="006669DA"/>
    <w:rsid w:val="00677C5F"/>
    <w:rsid w:val="00683C41"/>
    <w:rsid w:val="00684BA0"/>
    <w:rsid w:val="00685648"/>
    <w:rsid w:val="006C287D"/>
    <w:rsid w:val="006D69FE"/>
    <w:rsid w:val="006E4ED3"/>
    <w:rsid w:val="006F2E24"/>
    <w:rsid w:val="007035B6"/>
    <w:rsid w:val="00707BB6"/>
    <w:rsid w:val="00712D08"/>
    <w:rsid w:val="00717041"/>
    <w:rsid w:val="00724189"/>
    <w:rsid w:val="007272DF"/>
    <w:rsid w:val="0073369F"/>
    <w:rsid w:val="00735EFF"/>
    <w:rsid w:val="007517A6"/>
    <w:rsid w:val="00770695"/>
    <w:rsid w:val="00772DB1"/>
    <w:rsid w:val="0077304A"/>
    <w:rsid w:val="007760F6"/>
    <w:rsid w:val="00776ECC"/>
    <w:rsid w:val="007A0A5B"/>
    <w:rsid w:val="007A30C1"/>
    <w:rsid w:val="007B00EB"/>
    <w:rsid w:val="007B4D52"/>
    <w:rsid w:val="007B5BFF"/>
    <w:rsid w:val="007C4452"/>
    <w:rsid w:val="007C506C"/>
    <w:rsid w:val="007C71F7"/>
    <w:rsid w:val="007E7D22"/>
    <w:rsid w:val="007F084D"/>
    <w:rsid w:val="008002EE"/>
    <w:rsid w:val="00804A89"/>
    <w:rsid w:val="00814A25"/>
    <w:rsid w:val="008155C8"/>
    <w:rsid w:val="00835EDE"/>
    <w:rsid w:val="00852BC5"/>
    <w:rsid w:val="00852C16"/>
    <w:rsid w:val="00853F0F"/>
    <w:rsid w:val="008640E8"/>
    <w:rsid w:val="00865273"/>
    <w:rsid w:val="008804BA"/>
    <w:rsid w:val="00882E6A"/>
    <w:rsid w:val="0088440E"/>
    <w:rsid w:val="00887B8A"/>
    <w:rsid w:val="008B6693"/>
    <w:rsid w:val="008C47A5"/>
    <w:rsid w:val="008C792E"/>
    <w:rsid w:val="008D02F3"/>
    <w:rsid w:val="008D0C0B"/>
    <w:rsid w:val="008E4DAA"/>
    <w:rsid w:val="008F4598"/>
    <w:rsid w:val="008F7849"/>
    <w:rsid w:val="009148A2"/>
    <w:rsid w:val="00923123"/>
    <w:rsid w:val="0092404E"/>
    <w:rsid w:val="009466EC"/>
    <w:rsid w:val="009477FB"/>
    <w:rsid w:val="00970FD8"/>
    <w:rsid w:val="00971B77"/>
    <w:rsid w:val="0098065F"/>
    <w:rsid w:val="0099082F"/>
    <w:rsid w:val="0099353E"/>
    <w:rsid w:val="009B0674"/>
    <w:rsid w:val="009B16E8"/>
    <w:rsid w:val="009B3485"/>
    <w:rsid w:val="009B5C5F"/>
    <w:rsid w:val="009B7D31"/>
    <w:rsid w:val="009D2965"/>
    <w:rsid w:val="009D761E"/>
    <w:rsid w:val="009E1DB0"/>
    <w:rsid w:val="009E6661"/>
    <w:rsid w:val="009F71C7"/>
    <w:rsid w:val="009F7D7F"/>
    <w:rsid w:val="00A001E2"/>
    <w:rsid w:val="00A06CA1"/>
    <w:rsid w:val="00A1223E"/>
    <w:rsid w:val="00A20DF6"/>
    <w:rsid w:val="00A24E61"/>
    <w:rsid w:val="00A508C0"/>
    <w:rsid w:val="00A53042"/>
    <w:rsid w:val="00A667C1"/>
    <w:rsid w:val="00A719E1"/>
    <w:rsid w:val="00A7272D"/>
    <w:rsid w:val="00A753AF"/>
    <w:rsid w:val="00A86CA4"/>
    <w:rsid w:val="00A9092C"/>
    <w:rsid w:val="00A92114"/>
    <w:rsid w:val="00A95587"/>
    <w:rsid w:val="00AA32D4"/>
    <w:rsid w:val="00AA480C"/>
    <w:rsid w:val="00AA4814"/>
    <w:rsid w:val="00AA60E1"/>
    <w:rsid w:val="00AB023C"/>
    <w:rsid w:val="00AB1FBE"/>
    <w:rsid w:val="00B06AEA"/>
    <w:rsid w:val="00B236EE"/>
    <w:rsid w:val="00B26125"/>
    <w:rsid w:val="00B37FEF"/>
    <w:rsid w:val="00B46725"/>
    <w:rsid w:val="00B504E1"/>
    <w:rsid w:val="00B50E57"/>
    <w:rsid w:val="00B809A0"/>
    <w:rsid w:val="00B813C0"/>
    <w:rsid w:val="00B912FC"/>
    <w:rsid w:val="00B93132"/>
    <w:rsid w:val="00BB7689"/>
    <w:rsid w:val="00BC29B0"/>
    <w:rsid w:val="00BD0C5F"/>
    <w:rsid w:val="00BD3C03"/>
    <w:rsid w:val="00BE0E6F"/>
    <w:rsid w:val="00BE5595"/>
    <w:rsid w:val="00C06648"/>
    <w:rsid w:val="00C1322A"/>
    <w:rsid w:val="00C36014"/>
    <w:rsid w:val="00C70AE9"/>
    <w:rsid w:val="00C84399"/>
    <w:rsid w:val="00C863EB"/>
    <w:rsid w:val="00C905FC"/>
    <w:rsid w:val="00CB3DA6"/>
    <w:rsid w:val="00CB5A02"/>
    <w:rsid w:val="00CC3C6C"/>
    <w:rsid w:val="00CC48D7"/>
    <w:rsid w:val="00CF2923"/>
    <w:rsid w:val="00CF354D"/>
    <w:rsid w:val="00D01BBA"/>
    <w:rsid w:val="00D052C2"/>
    <w:rsid w:val="00D122DA"/>
    <w:rsid w:val="00D16D3E"/>
    <w:rsid w:val="00D177E7"/>
    <w:rsid w:val="00D225E9"/>
    <w:rsid w:val="00D24590"/>
    <w:rsid w:val="00D31DB4"/>
    <w:rsid w:val="00D42F62"/>
    <w:rsid w:val="00D57981"/>
    <w:rsid w:val="00D61DB6"/>
    <w:rsid w:val="00D62B1E"/>
    <w:rsid w:val="00D668BC"/>
    <w:rsid w:val="00D66BA7"/>
    <w:rsid w:val="00D70C49"/>
    <w:rsid w:val="00D77138"/>
    <w:rsid w:val="00D82602"/>
    <w:rsid w:val="00D912B3"/>
    <w:rsid w:val="00D92EC7"/>
    <w:rsid w:val="00DA361C"/>
    <w:rsid w:val="00DA384B"/>
    <w:rsid w:val="00DB08C8"/>
    <w:rsid w:val="00DC18B1"/>
    <w:rsid w:val="00DD05D9"/>
    <w:rsid w:val="00DD5583"/>
    <w:rsid w:val="00DE7429"/>
    <w:rsid w:val="00DF43A2"/>
    <w:rsid w:val="00DF730A"/>
    <w:rsid w:val="00E2085D"/>
    <w:rsid w:val="00E234BD"/>
    <w:rsid w:val="00E239A3"/>
    <w:rsid w:val="00E32402"/>
    <w:rsid w:val="00E32A99"/>
    <w:rsid w:val="00E43A2C"/>
    <w:rsid w:val="00E45265"/>
    <w:rsid w:val="00E46938"/>
    <w:rsid w:val="00E543F8"/>
    <w:rsid w:val="00E60BBA"/>
    <w:rsid w:val="00E66024"/>
    <w:rsid w:val="00E75603"/>
    <w:rsid w:val="00E83091"/>
    <w:rsid w:val="00E83A60"/>
    <w:rsid w:val="00E870CC"/>
    <w:rsid w:val="00EB1A46"/>
    <w:rsid w:val="00EB36C0"/>
    <w:rsid w:val="00EB3905"/>
    <w:rsid w:val="00EC5126"/>
    <w:rsid w:val="00ED1504"/>
    <w:rsid w:val="00EE6B46"/>
    <w:rsid w:val="00EF3D51"/>
    <w:rsid w:val="00EF74E1"/>
    <w:rsid w:val="00F07A48"/>
    <w:rsid w:val="00F07C8F"/>
    <w:rsid w:val="00F07F61"/>
    <w:rsid w:val="00F1175F"/>
    <w:rsid w:val="00F11F96"/>
    <w:rsid w:val="00F3216D"/>
    <w:rsid w:val="00F40F34"/>
    <w:rsid w:val="00F431EF"/>
    <w:rsid w:val="00F4401A"/>
    <w:rsid w:val="00F57052"/>
    <w:rsid w:val="00F727DE"/>
    <w:rsid w:val="00F72A56"/>
    <w:rsid w:val="00F82EFD"/>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0666A"/>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0741">
      <w:bodyDiv w:val="1"/>
      <w:marLeft w:val="0"/>
      <w:marRight w:val="0"/>
      <w:marTop w:val="0"/>
      <w:marBottom w:val="0"/>
      <w:divBdr>
        <w:top w:val="none" w:sz="0" w:space="0" w:color="auto"/>
        <w:left w:val="none" w:sz="0" w:space="0" w:color="auto"/>
        <w:bottom w:val="none" w:sz="0" w:space="0" w:color="auto"/>
        <w:right w:val="none" w:sz="0" w:space="0" w:color="auto"/>
      </w:divBdr>
      <w:divsChild>
        <w:div w:id="174619330">
          <w:marLeft w:val="0"/>
          <w:marRight w:val="0"/>
          <w:marTop w:val="0"/>
          <w:marBottom w:val="0"/>
          <w:divBdr>
            <w:top w:val="none" w:sz="0" w:space="0" w:color="auto"/>
            <w:left w:val="none" w:sz="0" w:space="0" w:color="auto"/>
            <w:bottom w:val="none" w:sz="0" w:space="0" w:color="auto"/>
            <w:right w:val="none" w:sz="0" w:space="0" w:color="auto"/>
          </w:divBdr>
          <w:divsChild>
            <w:div w:id="17654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143931">
      <w:bodyDiv w:val="1"/>
      <w:marLeft w:val="0"/>
      <w:marRight w:val="0"/>
      <w:marTop w:val="0"/>
      <w:marBottom w:val="0"/>
      <w:divBdr>
        <w:top w:val="none" w:sz="0" w:space="0" w:color="auto"/>
        <w:left w:val="none" w:sz="0" w:space="0" w:color="auto"/>
        <w:bottom w:val="none" w:sz="0" w:space="0" w:color="auto"/>
        <w:right w:val="none" w:sz="0" w:space="0" w:color="auto"/>
      </w:divBdr>
      <w:divsChild>
        <w:div w:id="84227420">
          <w:marLeft w:val="0"/>
          <w:marRight w:val="0"/>
          <w:marTop w:val="0"/>
          <w:marBottom w:val="0"/>
          <w:divBdr>
            <w:top w:val="none" w:sz="0" w:space="0" w:color="auto"/>
            <w:left w:val="none" w:sz="0" w:space="0" w:color="auto"/>
            <w:bottom w:val="none" w:sz="0" w:space="0" w:color="auto"/>
            <w:right w:val="none" w:sz="0" w:space="0" w:color="auto"/>
          </w:divBdr>
          <w:divsChild>
            <w:div w:id="11473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hyperlink" Target="http://aka.ms/devicelogin"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portal.azure.com" TargetMode="External"/><Relationship Id="rId34" Type="http://schemas.openxmlformats.org/officeDocument/2006/relationships/hyperlink" Target="https://azure.microsoft.com/en-us/blog/networking-to-and-within-the-azure-cloud-part-3/" TargetMode="External"/><Relationship Id="rId7" Type="http://schemas.openxmlformats.org/officeDocument/2006/relationships/footnotes" Target="footnotes.xml"/><Relationship Id="rId12" Type="http://schemas.openxmlformats.org/officeDocument/2006/relationships/hyperlink" Target="https://azure.microsoft.com/en-us/free/" TargetMode="External"/><Relationship Id="rId17" Type="http://schemas.openxmlformats.org/officeDocument/2006/relationships/hyperlink" Target="https://docs.microsoft.com/en-us/azure/architecture/reference-architectures/hybrid-networking/hub-spoke" TargetMode="External"/><Relationship Id="rId25" Type="http://schemas.openxmlformats.org/officeDocument/2006/relationships/image" Target="media/image9.png"/><Relationship Id="rId33" Type="http://schemas.openxmlformats.org/officeDocument/2006/relationships/hyperlink" Target="https://azure.microsoft.com/en-us/blog/networking-to-and-within-the-azure-cloud-part-2/"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ocs.microsoft.com/en-us/azure/"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docs.microsoft.com/en-us/azure/architecture/reference-architectures/hybrid-networking/hub-spoke" TargetMode="External"/><Relationship Id="rId37" Type="http://schemas.openxmlformats.org/officeDocument/2006/relationships/hyperlink" Target="https://docs.microsoft.com/en-us/azure/vpn-gateway/"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cs.microsoft.com/en-us/cli/azure/install-azure-cl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cs.microsoft.com/en-us/azure/load-balancer/"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s://docs.microsoft.com/en-us/azure/architecture/reference-architectures/hybrid-networking/hub-spoke"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docs.microsoft.com/en-us/azure/" TargetMode="External"/><Relationship Id="rId35" Type="http://schemas.openxmlformats.org/officeDocument/2006/relationships/hyperlink" Target="https://docs.microsoft.com/en-us/azure/virtual-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4A58D4-648E-4AE7-A847-97D4EC87D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242</TotalTime>
  <Pages>50</Pages>
  <Words>9250</Words>
  <Characters>52731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jose.moreno@microsoft.com, @erjosito</Company>
  <LinksUpToDate>false</LinksUpToDate>
  <CharactersWithSpaces>61858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11</cp:revision>
  <cp:lastPrinted>2016-11-21T18:32:00Z</cp:lastPrinted>
  <dcterms:created xsi:type="dcterms:W3CDTF">2017-05-31T13:12:00Z</dcterms:created>
  <dcterms:modified xsi:type="dcterms:W3CDTF">2017-06-10T23:50:00Z</dcterms:modified>
  <cp:contentStatus/>
</cp:coreProperties>
</file>